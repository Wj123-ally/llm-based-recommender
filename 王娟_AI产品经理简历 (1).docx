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5808E" w14:textId="45082B8C" w:rsidR="00C346F0" w:rsidRDefault="00C346F0" w:rsidP="00C346F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3BE34E" wp14:editId="7CB582F4">
                <wp:simplePos x="0" y="0"/>
                <wp:positionH relativeFrom="column">
                  <wp:posOffset>-1066482</wp:posOffset>
                </wp:positionH>
                <wp:positionV relativeFrom="paragraph">
                  <wp:posOffset>1855278</wp:posOffset>
                </wp:positionV>
                <wp:extent cx="283845" cy="265430"/>
                <wp:effectExtent l="0" t="0" r="1905" b="1270"/>
                <wp:wrapNone/>
                <wp:docPr id="63" name="Freeform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83845" cy="2654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68580" y="90011"/>
                            </a:cxn>
                            <a:cxn ang="0">
                              <a:pos x="74295" y="84296"/>
                            </a:cxn>
                            <a:cxn ang="0">
                              <a:pos x="95726" y="84296"/>
                            </a:cxn>
                            <a:cxn ang="0">
                              <a:pos x="100012" y="90011"/>
                            </a:cxn>
                            <a:cxn ang="0">
                              <a:pos x="100012" y="97155"/>
                            </a:cxn>
                            <a:cxn ang="0">
                              <a:pos x="95726" y="102870"/>
                            </a:cxn>
                            <a:cxn ang="0">
                              <a:pos x="74295" y="102870"/>
                            </a:cxn>
                            <a:cxn ang="0">
                              <a:pos x="68580" y="97155"/>
                            </a:cxn>
                            <a:cxn ang="0">
                              <a:pos x="68580" y="90011"/>
                            </a:cxn>
                            <a:cxn ang="0">
                              <a:pos x="50006" y="28575"/>
                            </a:cxn>
                            <a:cxn ang="0">
                              <a:pos x="5715" y="28575"/>
                            </a:cxn>
                            <a:cxn ang="0">
                              <a:pos x="0" y="37147"/>
                            </a:cxn>
                            <a:cxn ang="0">
                              <a:pos x="0" y="65722"/>
                            </a:cxn>
                            <a:cxn ang="0">
                              <a:pos x="52863" y="87153"/>
                            </a:cxn>
                            <a:cxn ang="0">
                              <a:pos x="60007" y="87153"/>
                            </a:cxn>
                            <a:cxn ang="0">
                              <a:pos x="60007" y="81438"/>
                            </a:cxn>
                            <a:cxn ang="0">
                              <a:pos x="65722" y="77152"/>
                            </a:cxn>
                            <a:cxn ang="0">
                              <a:pos x="100012" y="77152"/>
                            </a:cxn>
                            <a:cxn ang="0">
                              <a:pos x="108585" y="81438"/>
                            </a:cxn>
                            <a:cxn ang="0">
                              <a:pos x="108585" y="87153"/>
                            </a:cxn>
                            <a:cxn ang="0">
                              <a:pos x="117157" y="87153"/>
                            </a:cxn>
                            <a:cxn ang="0">
                              <a:pos x="170021" y="65722"/>
                            </a:cxn>
                            <a:cxn ang="0">
                              <a:pos x="170021" y="35718"/>
                            </a:cxn>
                            <a:cxn ang="0">
                              <a:pos x="164306" y="28575"/>
                            </a:cxn>
                            <a:cxn ang="0">
                              <a:pos x="118586" y="28575"/>
                            </a:cxn>
                            <a:cxn ang="0">
                              <a:pos x="50006" y="28575"/>
                            </a:cxn>
                            <a:cxn ang="0">
                              <a:pos x="105727" y="28575"/>
                            </a:cxn>
                            <a:cxn ang="0">
                              <a:pos x="105727" y="18573"/>
                            </a:cxn>
                            <a:cxn ang="0">
                              <a:pos x="102870" y="12858"/>
                            </a:cxn>
                            <a:cxn ang="0">
                              <a:pos x="67151" y="12858"/>
                            </a:cxn>
                            <a:cxn ang="0">
                              <a:pos x="62865" y="18573"/>
                            </a:cxn>
                            <a:cxn ang="0">
                              <a:pos x="62865" y="28575"/>
                            </a:cxn>
                            <a:cxn ang="0">
                              <a:pos x="50006" y="28575"/>
                            </a:cxn>
                            <a:cxn ang="0">
                              <a:pos x="50006" y="10001"/>
                            </a:cxn>
                            <a:cxn ang="0">
                              <a:pos x="58578" y="1428"/>
                            </a:cxn>
                            <a:cxn ang="0">
                              <a:pos x="110013" y="1428"/>
                            </a:cxn>
                            <a:cxn ang="0">
                              <a:pos x="120015" y="10001"/>
                            </a:cxn>
                            <a:cxn ang="0">
                              <a:pos x="118586" y="28575"/>
                            </a:cxn>
                            <a:cxn ang="0">
                              <a:pos x="105727" y="28575"/>
                            </a:cxn>
                            <a:cxn ang="0">
                              <a:pos x="170021" y="71437"/>
                            </a:cxn>
                            <a:cxn ang="0">
                              <a:pos x="170021" y="150018"/>
                            </a:cxn>
                            <a:cxn ang="0">
                              <a:pos x="161448" y="158591"/>
                            </a:cxn>
                            <a:cxn ang="0">
                              <a:pos x="7143" y="158591"/>
                            </a:cxn>
                            <a:cxn ang="0">
                              <a:pos x="0" y="151447"/>
                            </a:cxn>
                            <a:cxn ang="0">
                              <a:pos x="0" y="71437"/>
                            </a:cxn>
                            <a:cxn ang="0">
                              <a:pos x="61436" y="95726"/>
                            </a:cxn>
                            <a:cxn ang="0">
                              <a:pos x="61436" y="102870"/>
                            </a:cxn>
                            <a:cxn ang="0">
                              <a:pos x="68580" y="111442"/>
                            </a:cxn>
                            <a:cxn ang="0">
                              <a:pos x="100012" y="111442"/>
                            </a:cxn>
                            <a:cxn ang="0">
                              <a:pos x="108585" y="102870"/>
                            </a:cxn>
                            <a:cxn ang="0">
                              <a:pos x="108585" y="95726"/>
                            </a:cxn>
                            <a:cxn ang="0">
                              <a:pos x="170021" y="71437"/>
                            </a:cxn>
                            <a:cxn ang="0">
                              <a:pos x="170021" y="71437"/>
                            </a:cxn>
                            <a:cxn ang="0">
                              <a:pos x="170021" y="71437"/>
                            </a:cxn>
                          </a:cxnLst>
                          <a:rect l="0" t="0" r="0" b="0"/>
                          <a:pathLst>
                            <a:path w="120" h="112">
                              <a:moveTo>
                                <a:pt x="48" y="63"/>
                              </a:moveTo>
                              <a:cubicBezTo>
                                <a:pt x="48" y="63"/>
                                <a:pt x="47" y="59"/>
                                <a:pt x="52" y="59"/>
                              </a:cubicBezTo>
                              <a:cubicBezTo>
                                <a:pt x="67" y="59"/>
                                <a:pt x="67" y="59"/>
                                <a:pt x="67" y="59"/>
                              </a:cubicBezTo>
                              <a:cubicBezTo>
                                <a:pt x="67" y="59"/>
                                <a:pt x="70" y="59"/>
                                <a:pt x="70" y="63"/>
                              </a:cubicBezTo>
                              <a:cubicBezTo>
                                <a:pt x="70" y="68"/>
                                <a:pt x="70" y="68"/>
                                <a:pt x="70" y="68"/>
                              </a:cubicBezTo>
                              <a:cubicBezTo>
                                <a:pt x="70" y="68"/>
                                <a:pt x="71" y="72"/>
                                <a:pt x="67" y="72"/>
                              </a:cubicBezTo>
                              <a:cubicBezTo>
                                <a:pt x="52" y="72"/>
                                <a:pt x="52" y="72"/>
                                <a:pt x="52" y="72"/>
                              </a:cubicBezTo>
                              <a:cubicBezTo>
                                <a:pt x="52" y="72"/>
                                <a:pt x="48" y="74"/>
                                <a:pt x="48" y="68"/>
                              </a:cubicBezTo>
                              <a:cubicBezTo>
                                <a:pt x="48" y="63"/>
                                <a:pt x="48" y="63"/>
                                <a:pt x="48" y="63"/>
                              </a:cubicBezTo>
                              <a:close/>
                              <a:moveTo>
                                <a:pt x="35" y="20"/>
                              </a:moveTo>
                              <a:cubicBezTo>
                                <a:pt x="4" y="20"/>
                                <a:pt x="4" y="20"/>
                                <a:pt x="4" y="20"/>
                              </a:cubicBezTo>
                              <a:cubicBezTo>
                                <a:pt x="4" y="20"/>
                                <a:pt x="0" y="19"/>
                                <a:pt x="0" y="2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42" y="61"/>
                                <a:pt x="42" y="61"/>
                                <a:pt x="42" y="61"/>
                              </a:cubicBezTo>
                              <a:cubicBezTo>
                                <a:pt x="42" y="57"/>
                                <a:pt x="42" y="57"/>
                                <a:pt x="42" y="57"/>
                              </a:cubicBezTo>
                              <a:cubicBezTo>
                                <a:pt x="42" y="57"/>
                                <a:pt x="43" y="54"/>
                                <a:pt x="46" y="54"/>
                              </a:cubicBezTo>
                              <a:cubicBezTo>
                                <a:pt x="70" y="54"/>
                                <a:pt x="70" y="54"/>
                                <a:pt x="70" y="54"/>
                              </a:cubicBezTo>
                              <a:cubicBezTo>
                                <a:pt x="70" y="54"/>
                                <a:pt x="76" y="53"/>
                                <a:pt x="76" y="57"/>
                              </a:cubicBezTo>
                              <a:cubicBezTo>
                                <a:pt x="76" y="61"/>
                                <a:pt x="76" y="61"/>
                                <a:pt x="76" y="61"/>
                              </a:cubicBezTo>
                              <a:cubicBezTo>
                                <a:pt x="82" y="61"/>
                                <a:pt x="82" y="61"/>
                                <a:pt x="82" y="61"/>
                              </a:cubicBezTo>
                              <a:cubicBezTo>
                                <a:pt x="119" y="46"/>
                                <a:pt x="119" y="46"/>
                                <a:pt x="119" y="46"/>
                              </a:cubicBezTo>
                              <a:cubicBezTo>
                                <a:pt x="119" y="25"/>
                                <a:pt x="119" y="25"/>
                                <a:pt x="119" y="25"/>
                              </a:cubicBezTo>
                              <a:cubicBezTo>
                                <a:pt x="119" y="25"/>
                                <a:pt x="120" y="20"/>
                                <a:pt x="115" y="20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lose/>
                              <a:moveTo>
                                <a:pt x="74" y="20"/>
                              </a:moveTo>
                              <a:cubicBezTo>
                                <a:pt x="74" y="13"/>
                                <a:pt x="74" y="13"/>
                                <a:pt x="74" y="13"/>
                              </a:cubicBezTo>
                              <a:cubicBezTo>
                                <a:pt x="74" y="13"/>
                                <a:pt x="75" y="9"/>
                                <a:pt x="72" y="9"/>
                              </a:cubicBezTo>
                              <a:cubicBezTo>
                                <a:pt x="47" y="9"/>
                                <a:pt x="47" y="9"/>
                                <a:pt x="47" y="9"/>
                              </a:cubicBezTo>
                              <a:cubicBezTo>
                                <a:pt x="47" y="9"/>
                                <a:pt x="44" y="9"/>
                                <a:pt x="44" y="13"/>
                              </a:cubicBezTo>
                              <a:cubicBezTo>
                                <a:pt x="44" y="20"/>
                                <a:pt x="44" y="20"/>
                                <a:pt x="44" y="20"/>
                              </a:cubicBezTo>
                              <a:cubicBezTo>
                                <a:pt x="35" y="20"/>
                                <a:pt x="35" y="20"/>
                                <a:pt x="35" y="20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2"/>
                                <a:pt x="41" y="1"/>
                              </a:cubicBezTo>
                              <a:cubicBezTo>
                                <a:pt x="77" y="1"/>
                                <a:pt x="77" y="1"/>
                                <a:pt x="77" y="1"/>
                              </a:cubicBezTo>
                              <a:cubicBezTo>
                                <a:pt x="77" y="1"/>
                                <a:pt x="84" y="0"/>
                                <a:pt x="84" y="7"/>
                              </a:cubicBezTo>
                              <a:cubicBezTo>
                                <a:pt x="83" y="20"/>
                                <a:pt x="83" y="20"/>
                                <a:pt x="83" y="20"/>
                              </a:cubicBezTo>
                              <a:cubicBezTo>
                                <a:pt x="74" y="20"/>
                                <a:pt x="74" y="20"/>
                                <a:pt x="74" y="2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105"/>
                                <a:pt x="119" y="105"/>
                                <a:pt x="119" y="105"/>
                              </a:cubicBezTo>
                              <a:cubicBezTo>
                                <a:pt x="119" y="105"/>
                                <a:pt x="119" y="111"/>
                                <a:pt x="113" y="111"/>
                              </a:cubicBezTo>
                              <a:cubicBezTo>
                                <a:pt x="5" y="111"/>
                                <a:pt x="5" y="111"/>
                                <a:pt x="5" y="111"/>
                              </a:cubicBezTo>
                              <a:cubicBezTo>
                                <a:pt x="5" y="111"/>
                                <a:pt x="0" y="112"/>
                                <a:pt x="0" y="106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43" y="67"/>
                                <a:pt x="43" y="67"/>
                                <a:pt x="43" y="67"/>
                              </a:cubicBezTo>
                              <a:cubicBezTo>
                                <a:pt x="43" y="72"/>
                                <a:pt x="43" y="72"/>
                                <a:pt x="43" y="72"/>
                              </a:cubicBezTo>
                              <a:cubicBezTo>
                                <a:pt x="43" y="72"/>
                                <a:pt x="43" y="78"/>
                                <a:pt x="48" y="78"/>
                              </a:cubicBezTo>
                              <a:cubicBezTo>
                                <a:pt x="70" y="78"/>
                                <a:pt x="70" y="78"/>
                                <a:pt x="70" y="78"/>
                              </a:cubicBezTo>
                              <a:cubicBezTo>
                                <a:pt x="70" y="78"/>
                                <a:pt x="76" y="78"/>
                                <a:pt x="76" y="72"/>
                              </a:cubicBezTo>
                              <a:cubicBezTo>
                                <a:pt x="76" y="67"/>
                                <a:pt x="76" y="67"/>
                                <a:pt x="76" y="67"/>
                              </a:cubicBez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  <a:close/>
                              <a:moveTo>
                                <a:pt x="119" y="50"/>
                              </a:moveTo>
                              <a:cubicBezTo>
                                <a:pt x="119" y="50"/>
                                <a:pt x="119" y="50"/>
                                <a:pt x="119" y="50"/>
                              </a:cubicBez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7C8235E0" id="Freeform 103" o:spid="_x0000_s1026" style="position:absolute;margin-left:-83.95pt;margin-top:146.1pt;width:22.35pt;height:20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0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1f497d [3215]" stroked="f">
                <v:path arrowok="t" o:connecttype="custom" o:connectlocs="68580,90011;74295,84296;95726,84296;100012,90011;100012,97155;95726,102870;74295,102870;68580,97155;68580,90011;50006,28575;5715,28575;0,37147;0,65722;52863,87153;60007,87153;60007,81438;65722,77152;100012,77152;108585,81438;108585,87153;117157,87153;170021,65722;170021,35718;164306,28575;118586,28575;50006,28575;105727,28575;105727,18573;102870,12858;67151,12858;62865,18573;62865,28575;50006,28575;50006,10001;58578,1428;110013,1428;120015,10001;118586,28575;105727,28575;170021,71437;170021,150018;161448,158591;7143,158591;0,151447;0,71437;61436,95726;61436,102870;68580,111442;100012,111442;108585,102870;108585,95726;170021,71437;170021,71437;170021,71437" o:connectangles="0,0,0,0,0,0,0,0,0,0,0,0,0,0,0,0,0,0,0,0,0,0,0,0,0,0,0,0,0,0,0,0,0,0,0,0,0,0,0,0,0,0,0,0,0,0,0,0,0,0,0,0,0,0" textboxrect="0,0,120,112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36A1805" wp14:editId="5A6DCE37">
                <wp:simplePos x="0" y="0"/>
                <wp:positionH relativeFrom="margin">
                  <wp:posOffset>-679767</wp:posOffset>
                </wp:positionH>
                <wp:positionV relativeFrom="page">
                  <wp:posOffset>2766060</wp:posOffset>
                </wp:positionV>
                <wp:extent cx="6997065" cy="814210"/>
                <wp:effectExtent l="0" t="0" r="0" b="5080"/>
                <wp:wrapNone/>
                <wp:docPr id="42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7065" cy="814210"/>
                          <a:chOff x="-4020" y="-225615"/>
                          <a:chExt cx="6998573" cy="814768"/>
                        </a:xfrm>
                      </wpg:grpSpPr>
                      <wpg:grpSp>
                        <wpg:cNvPr id="40" name="组合 23"/>
                        <wpg:cNvGrpSpPr/>
                        <wpg:grpSpPr>
                          <a:xfrm>
                            <a:off x="5117" y="-225615"/>
                            <a:ext cx="6989436" cy="292547"/>
                            <a:chOff x="5117" y="-247716"/>
                            <a:chExt cx="6989443" cy="256286"/>
                          </a:xfrm>
                        </wpg:grpSpPr>
                        <wps:wsp>
                          <wps:cNvPr id="38" name="矩形 26"/>
                          <wps:cNvSpPr/>
                          <wps:spPr>
                            <a:xfrm>
                              <a:off x="47624" y="-247716"/>
                              <a:ext cx="6946936" cy="252006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6F433D81" w14:textId="77777777" w:rsidR="00DB3802" w:rsidRPr="00524823" w:rsidRDefault="00000000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b/>
                                    <w:bCs/>
                                    <w:color w:val="1F497D" w:themeColor="text2"/>
                                  </w:rPr>
                                </w:pPr>
                                <w:r w:rsidRPr="00524823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1F497D" w:themeColor="text2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019B7D65" w14:textId="77777777" w:rsidR="00DB3802" w:rsidRDefault="00DB3802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vert="horz" wrap="square" lIns="91440" tIns="0" rIns="91440" bIns="0" anchor="ctr" upright="1"/>
                        </wps:wsp>
                        <wps:wsp>
                          <wps:cNvPr id="39" name="矩形 21"/>
                          <wps:cNvSpPr/>
                          <wps:spPr>
                            <a:xfrm>
                              <a:off x="5117" y="-243430"/>
                              <a:ext cx="45723" cy="25200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41" name="文本框 2"/>
                        <wps:cNvSpPr txBox="1"/>
                        <wps:spPr>
                          <a:xfrm>
                            <a:off x="-4020" y="61742"/>
                            <a:ext cx="6921721" cy="527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381BF2" w14:textId="039D7AAE" w:rsidR="00DB3802" w:rsidRPr="00C316D3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</w:pPr>
                              <w:r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20</w:t>
                              </w:r>
                              <w:r w:rsidR="00524823"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21</w:t>
                              </w:r>
                              <w:r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.09-202</w:t>
                              </w:r>
                              <w:r w:rsidR="00524823"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5</w:t>
                              </w:r>
                              <w:r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 xml:space="preserve">.06                  </w:t>
                              </w:r>
                              <w:r w:rsidR="00524823"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山东农业工程学院</w:t>
                              </w:r>
                              <w:r w:rsidR="003C4911"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（本科）</w:t>
                              </w:r>
                              <w:r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524823"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机械电子工程</w:t>
                              </w:r>
                            </w:p>
                            <w:p w14:paraId="7530C497" w14:textId="3DC61AB0" w:rsidR="00DB3802" w:rsidRPr="00C316D3" w:rsidRDefault="00A249F9" w:rsidP="00A249F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</w:pPr>
                              <w:r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2025.09-2028.06                  东华大学</w:t>
                              </w:r>
                              <w:r w:rsidR="003C4911"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>（硕士）</w:t>
                              </w:r>
                              <w:r w:rsidRPr="00C316D3"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0"/>
                                  <w:szCs w:val="20"/>
                                </w:rPr>
                                <w:t xml:space="preserve">                         控制科学与工程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6A1805" id="组合 24" o:spid="_x0000_s1026" style="position:absolute;left:0;text-align:left;margin-left:-53.5pt;margin-top:217.8pt;width:550.95pt;height:64.1pt;z-index:251667456;mso-position-horizontal-relative:margin;mso-position-vertical-relative:page;mso-width-relative:margin;mso-height-relative:margin" coordorigin="-40,-2256" coordsize="69985,8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">
                <v:group id="组合 23" o:spid="_x0000_s1027" style="position:absolute;left:51;top:-2256;width:69894;height:2925" coordorigin="51,-2477" coordsize="69894,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矩形 26" o:spid="_x0000_s1028" style="position:absolute;left:476;top:-2477;width:69469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" fillcolor="#f2f2f2" stroked="f" strokeweight="1pt">
                    <v:textbox inset=",0,,0">
                      <w:txbxContent>
                        <w:p w14:paraId="6F433D81" w14:textId="77777777" w:rsidR="00DB3802" w:rsidRPr="00524823" w:rsidRDefault="00000000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b/>
                              <w:bCs/>
                              <w:color w:val="1F497D" w:themeColor="text2"/>
                            </w:rPr>
                          </w:pPr>
                          <w:r w:rsidRPr="00524823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1F497D" w:themeColor="text2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019B7D65" w14:textId="77777777" w:rsidR="00DB3802" w:rsidRDefault="00DB3802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29" style="position:absolute;left:51;top:-2434;width:457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" fillcolor="#9dc3e6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0" type="#_x0000_t202" style="position:absolute;left:-40;top:617;width:69217;height:5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14:paraId="68381BF2" w14:textId="039D7AAE" w:rsidR="00DB3802" w:rsidRPr="00C316D3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</w:pPr>
                        <w:r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20</w:t>
                        </w:r>
                        <w:r w:rsidR="00524823"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21</w:t>
                        </w:r>
                        <w:r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.09-202</w:t>
                        </w:r>
                        <w:r w:rsidR="00524823"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5</w:t>
                        </w:r>
                        <w:r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 xml:space="preserve">.06                  </w:t>
                        </w:r>
                        <w:r w:rsidR="00524823"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山东农业工程学院</w:t>
                        </w:r>
                        <w:r w:rsidR="003C4911"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（本科）</w:t>
                        </w:r>
                        <w:r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524823"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机械电子工程</w:t>
                        </w:r>
                      </w:p>
                      <w:p w14:paraId="7530C497" w14:textId="3DC61AB0" w:rsidR="00DB3802" w:rsidRPr="00C316D3" w:rsidRDefault="00A249F9" w:rsidP="00A249F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</w:pPr>
                        <w:r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2025.09-2028.06                  东华大学</w:t>
                        </w:r>
                        <w:r w:rsidR="003C4911"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>（硕士）</w:t>
                        </w:r>
                        <w:r w:rsidRPr="00C316D3"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0"/>
                            <w:szCs w:val="20"/>
                          </w:rPr>
                          <w:t xml:space="preserve">                         控制科学与工程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B85DB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5EF46D" wp14:editId="418CEC52">
                <wp:simplePos x="0" y="0"/>
                <wp:positionH relativeFrom="page">
                  <wp:posOffset>4752764</wp:posOffset>
                </wp:positionH>
                <wp:positionV relativeFrom="paragraph">
                  <wp:posOffset>266065</wp:posOffset>
                </wp:positionV>
                <wp:extent cx="2535767" cy="309033"/>
                <wp:effectExtent l="0" t="0" r="0" b="0"/>
                <wp:wrapNone/>
                <wp:docPr id="157129386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767" cy="3090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C9FCFA" w14:textId="07E730FE" w:rsidR="00F60007" w:rsidRPr="00F60007" w:rsidRDefault="00F60007" w:rsidP="00F60007">
                            <w:pPr>
                              <w:adjustRightInd w:val="0"/>
                              <w:snapToGrid w:val="0"/>
                              <w:ind w:right="1500"/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Cs w:val="21"/>
                              </w:rPr>
                            </w:pPr>
                            <w:r w:rsidRPr="00F60007"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Cs w:val="21"/>
                              </w:rPr>
                              <w:t>求职意向：AI 产品经理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50"/>
                                <w:szCs w:val="50"/>
                              </w:rPr>
                              <w:t xml:space="preserve">            </w:t>
                            </w:r>
                            <w:r w:rsidRPr="00F60007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8FABA7F" w14:textId="77777777" w:rsidR="00F60007" w:rsidRPr="00F60007" w:rsidRDefault="00F60007" w:rsidP="00F60007">
                            <w:pPr>
                              <w:adjustRightInd w:val="0"/>
                              <w:snapToGrid w:val="0"/>
                              <w:ind w:firstLineChars="1750" w:firstLine="3675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EF46D" id="文本框 3" o:spid="_x0000_s1031" type="#_x0000_t202" style="position:absolute;left:0;text-align:left;margin-left:374.25pt;margin-top:20.95pt;width:199.65pt;height:24.35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" filled="f" stroked="f">
                <v:textbox>
                  <w:txbxContent>
                    <w:p w14:paraId="0DC9FCFA" w14:textId="07E730FE" w:rsidR="00F60007" w:rsidRPr="00F60007" w:rsidRDefault="00F60007" w:rsidP="00F60007">
                      <w:pPr>
                        <w:adjustRightInd w:val="0"/>
                        <w:snapToGrid w:val="0"/>
                        <w:ind w:right="1500"/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Cs w:val="21"/>
                        </w:rPr>
                      </w:pPr>
                      <w:r w:rsidRPr="00F60007"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Cs w:val="21"/>
                        </w:rPr>
                        <w:t>求职意向：AI 产品经理</w:t>
                      </w:r>
                      <w:r>
                        <w:rPr>
                          <w:rFonts w:ascii="微软雅黑" w:eastAsia="微软雅黑" w:hAnsi="微软雅黑" w:hint="eastAsia"/>
                          <w:color w:val="1F497D" w:themeColor="text2"/>
                          <w:sz w:val="50"/>
                          <w:szCs w:val="50"/>
                        </w:rPr>
                        <w:t xml:space="preserve">            </w:t>
                      </w:r>
                      <w:r w:rsidRPr="00F60007">
                        <w:rPr>
                          <w:rFonts w:ascii="微软雅黑" w:eastAsia="微软雅黑" w:hAnsi="微软雅黑" w:hint="eastAsia"/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8FABA7F" w14:textId="77777777" w:rsidR="00F60007" w:rsidRPr="00F60007" w:rsidRDefault="00F60007" w:rsidP="00F60007">
                      <w:pPr>
                        <w:adjustRightInd w:val="0"/>
                        <w:snapToGrid w:val="0"/>
                        <w:ind w:firstLineChars="1750" w:firstLine="3675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Cs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6000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61B9F36" wp14:editId="5652E58C">
                <wp:simplePos x="0" y="0"/>
                <wp:positionH relativeFrom="margin">
                  <wp:posOffset>435488</wp:posOffset>
                </wp:positionH>
                <wp:positionV relativeFrom="paragraph">
                  <wp:posOffset>-57717</wp:posOffset>
                </wp:positionV>
                <wp:extent cx="2172834" cy="699247"/>
                <wp:effectExtent l="0" t="0" r="0" b="5715"/>
                <wp:wrapNone/>
                <wp:docPr id="2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834" cy="699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580787" w14:textId="6434ABBF" w:rsidR="00F60007" w:rsidRPr="00F60007" w:rsidRDefault="00524823" w:rsidP="00F60007">
                            <w:pPr>
                              <w:adjustRightInd w:val="0"/>
                              <w:snapToGrid w:val="0"/>
                              <w:ind w:right="150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50"/>
                                <w:szCs w:val="50"/>
                              </w:rPr>
                              <w:t>王娟</w:t>
                            </w:r>
                            <w:r w:rsidR="00F60007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50"/>
                                <w:szCs w:val="50"/>
                              </w:rPr>
                              <w:t xml:space="preserve">             </w:t>
                            </w:r>
                            <w:r w:rsidR="00F60007" w:rsidRPr="00F60007">
                              <w:rPr>
                                <w:rFonts w:ascii="微软雅黑" w:eastAsia="微软雅黑" w:hAnsi="微软雅黑" w:hint="eastAsia"/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CA35B8A" w14:textId="4FE0267C" w:rsidR="00F60007" w:rsidRPr="00F60007" w:rsidRDefault="00F60007" w:rsidP="00F60007">
                            <w:pPr>
                              <w:adjustRightInd w:val="0"/>
                              <w:snapToGrid w:val="0"/>
                              <w:ind w:firstLineChars="1750" w:firstLine="3675"/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color w:val="1F497D" w:themeColor="text2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B9F36" id="_x0000_s1032" type="#_x0000_t202" style="position:absolute;left:0;text-align:left;margin-left:34.3pt;margin-top:-4.55pt;width:171.1pt;height:55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" filled="f" stroked="f">
                <v:textbox>
                  <w:txbxContent>
                    <w:p w14:paraId="17580787" w14:textId="6434ABBF" w:rsidR="00F60007" w:rsidRPr="00F60007" w:rsidRDefault="00524823" w:rsidP="00F60007">
                      <w:pPr>
                        <w:adjustRightInd w:val="0"/>
                        <w:snapToGrid w:val="0"/>
                        <w:ind w:right="150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1F497D" w:themeColor="text2"/>
                          <w:sz w:val="50"/>
                          <w:szCs w:val="50"/>
                        </w:rPr>
                        <w:t>王娟</w:t>
                      </w:r>
                      <w:r w:rsidR="00F60007">
                        <w:rPr>
                          <w:rFonts w:ascii="微软雅黑" w:eastAsia="微软雅黑" w:hAnsi="微软雅黑" w:hint="eastAsia"/>
                          <w:color w:val="1F497D" w:themeColor="text2"/>
                          <w:sz w:val="50"/>
                          <w:szCs w:val="50"/>
                        </w:rPr>
                        <w:t xml:space="preserve">             </w:t>
                      </w:r>
                      <w:r w:rsidR="00F60007" w:rsidRPr="00F60007">
                        <w:rPr>
                          <w:rFonts w:ascii="微软雅黑" w:eastAsia="微软雅黑" w:hAnsi="微软雅黑" w:hint="eastAsia"/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CA35B8A" w14:textId="4FE0267C" w:rsidR="00F60007" w:rsidRPr="00F60007" w:rsidRDefault="00F60007" w:rsidP="00F60007">
                      <w:pPr>
                        <w:adjustRightInd w:val="0"/>
                        <w:snapToGrid w:val="0"/>
                        <w:ind w:firstLineChars="1750" w:firstLine="3675"/>
                        <w:jc w:val="right"/>
                        <w:rPr>
                          <w:rFonts w:ascii="微软雅黑" w:eastAsia="微软雅黑" w:hAnsi="微软雅黑" w:hint="eastAsia"/>
                          <w:b/>
                          <w:color w:val="1F497D" w:themeColor="text2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751F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F861A4" wp14:editId="453D0AF2">
                <wp:simplePos x="0" y="0"/>
                <wp:positionH relativeFrom="column">
                  <wp:posOffset>393701</wp:posOffset>
                </wp:positionH>
                <wp:positionV relativeFrom="paragraph">
                  <wp:posOffset>651933</wp:posOffset>
                </wp:positionV>
                <wp:extent cx="5524500" cy="368300"/>
                <wp:effectExtent l="0" t="0" r="0" b="0"/>
                <wp:wrapNone/>
                <wp:docPr id="3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46D4E1" w14:textId="10F07BC0" w:rsidR="00DB3802" w:rsidRPr="00524823" w:rsidRDefault="00524823">
                            <w:pPr>
                              <w:ind w:firstLineChars="400" w:firstLine="843"/>
                              <w:rPr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2002</w:t>
                            </w:r>
                            <w:r w:rsidRPr="00524823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8</w:t>
                            </w:r>
                            <w:r w:rsidRPr="00524823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11</w:t>
                            </w:r>
                            <w:r w:rsidRPr="00524823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178</w:t>
                            </w:r>
                            <w:r w:rsidR="005751F0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6227</w:t>
                            </w:r>
                            <w:r w:rsidR="005751F0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6805</w:t>
                            </w:r>
                            <w:r w:rsidRPr="00524823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      </w:t>
                            </w:r>
                            <w:r w:rsidR="005751F0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w</w:t>
                            </w:r>
                            <w:r w:rsidR="005751F0" w:rsidRPr="005751F0">
                              <w:rPr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angj_1230@163.com</w:t>
                            </w:r>
                            <w:r w:rsidRPr="00524823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    </w:t>
                            </w:r>
                            <w:r w:rsidR="00A249F9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>上海松江</w:t>
                            </w:r>
                            <w:r w:rsidRPr="00524823">
                              <w:rPr>
                                <w:rFonts w:hint="eastAsia"/>
                                <w:b/>
                                <w:bCs/>
                                <w:color w:val="1F497D" w:themeColor="text2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861A4" id="文本框 17" o:spid="_x0000_s1033" type="#_x0000_t202" style="position:absolute;left:0;text-align:left;margin-left:31pt;margin-top:51.35pt;width:435pt;height:2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" filled="f" stroked="f">
                <v:textbox>
                  <w:txbxContent>
                    <w:p w14:paraId="2946D4E1" w14:textId="10F07BC0" w:rsidR="00DB3802" w:rsidRPr="00524823" w:rsidRDefault="00524823">
                      <w:pPr>
                        <w:ind w:firstLineChars="400" w:firstLine="843"/>
                        <w:rPr>
                          <w:b/>
                          <w:bCs/>
                          <w:color w:val="1F497D" w:themeColor="text2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2002</w:t>
                      </w:r>
                      <w:r w:rsidRPr="00524823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.</w:t>
                      </w:r>
                      <w:r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8</w:t>
                      </w:r>
                      <w:r w:rsidRPr="00524823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11</w:t>
                      </w:r>
                      <w:r w:rsidRPr="00524823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178</w:t>
                      </w:r>
                      <w:r w:rsidR="005751F0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6227</w:t>
                      </w:r>
                      <w:r w:rsidR="005751F0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6805</w:t>
                      </w:r>
                      <w:r w:rsidRPr="00524823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      </w:t>
                      </w:r>
                      <w:r w:rsidR="005751F0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w</w:t>
                      </w:r>
                      <w:r w:rsidR="005751F0" w:rsidRPr="005751F0">
                        <w:rPr>
                          <w:b/>
                          <w:bCs/>
                          <w:color w:val="1F497D" w:themeColor="text2"/>
                          <w:szCs w:val="21"/>
                        </w:rPr>
                        <w:t>angj_1230@163.com</w:t>
                      </w:r>
                      <w:r w:rsidRPr="00524823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    </w:t>
                      </w:r>
                      <w:r w:rsidR="00A249F9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>上海松江</w:t>
                      </w:r>
                      <w:r w:rsidRPr="00524823">
                        <w:rPr>
                          <w:rFonts w:hint="eastAsia"/>
                          <w:b/>
                          <w:bCs/>
                          <w:color w:val="1F497D" w:themeColor="text2"/>
                          <w:szCs w:val="2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D3E47">
        <w:rPr>
          <w:noProof/>
        </w:rPr>
        <w:drawing>
          <wp:anchor distT="0" distB="0" distL="114300" distR="114300" simplePos="0" relativeHeight="251672576" behindDoc="0" locked="0" layoutInCell="1" allowOverlap="1" wp14:anchorId="1F61B4DE" wp14:editId="51D9ACA5">
            <wp:simplePos x="0" y="0"/>
            <wp:positionH relativeFrom="column">
              <wp:posOffset>-685800</wp:posOffset>
            </wp:positionH>
            <wp:positionV relativeFrom="paragraph">
              <wp:posOffset>0</wp:posOffset>
            </wp:positionV>
            <wp:extent cx="908050" cy="1211580"/>
            <wp:effectExtent l="0" t="0" r="6350" b="7620"/>
            <wp:wrapTopAndBottom/>
            <wp:docPr id="58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823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03C0291" wp14:editId="26C121C4">
                <wp:simplePos x="0" y="0"/>
                <wp:positionH relativeFrom="column">
                  <wp:posOffset>-835660</wp:posOffset>
                </wp:positionH>
                <wp:positionV relativeFrom="page">
                  <wp:posOffset>10323830</wp:posOffset>
                </wp:positionV>
                <wp:extent cx="6962775" cy="292735"/>
                <wp:effectExtent l="0" t="0" r="28575" b="0"/>
                <wp:wrapNone/>
                <wp:docPr id="61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292735"/>
                          <a:chOff x="0" y="0"/>
                          <a:chExt cx="6962775" cy="81467"/>
                        </a:xfrm>
                        <a:solidFill>
                          <a:schemeClr val="tx2"/>
                        </a:solidFill>
                      </wpg:grpSpPr>
                      <wps:wsp>
                        <wps:cNvPr id="59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grpFill/>
                          <a:ln w="19050" cap="flat" cmpd="sng">
                            <a:solidFill>
                              <a:srgbClr val="9DC3E6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grpFill/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EA80B" id="组合 66" o:spid="_x0000_s1026" style="position:absolute;margin-left:-65.8pt;margin-top:812.9pt;width:548.25pt;height:23.05pt;z-index:251673600;mso-position-vertical-relative:page" coordsize="69627,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">
                <v:line id="直接连接符 62" o:spid="_x0000_s1027" style="position:absolute;visibility:visible;mso-wrap-style:square" from="0,0" to="6962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" strokecolor="#9dc3e6" strokeweight="1.5pt">
                  <v:stroke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64" o:spid="_x0000_s1028" type="#_x0000_t5" style="position:absolute;left:34099;top:94;width:1369;height:7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" filled="f" stroked="f" strokeweight="1pt"/>
                <w10:wrap anchory="page"/>
              </v:group>
            </w:pict>
          </mc:Fallback>
        </mc:AlternateContent>
      </w:r>
      <w:r w:rsidR="005248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8E983D" wp14:editId="5A391E4A">
                <wp:simplePos x="0" y="0"/>
                <wp:positionH relativeFrom="column">
                  <wp:posOffset>4634865</wp:posOffset>
                </wp:positionH>
                <wp:positionV relativeFrom="paragraph">
                  <wp:posOffset>706120</wp:posOffset>
                </wp:positionV>
                <wp:extent cx="189865" cy="171450"/>
                <wp:effectExtent l="0" t="0" r="1270" b="0"/>
                <wp:wrapNone/>
                <wp:docPr id="29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89865" cy="1714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88618" y="151475"/>
                            </a:cxn>
                            <a:cxn ang="0">
                              <a:pos x="168676" y="92799"/>
                            </a:cxn>
                            <a:cxn ang="0">
                              <a:pos x="154550" y="82812"/>
                            </a:cxn>
                            <a:cxn ang="0">
                              <a:pos x="125884" y="82812"/>
                            </a:cxn>
                            <a:cxn ang="0">
                              <a:pos x="140009" y="44943"/>
                            </a:cxn>
                            <a:cxn ang="0">
                              <a:pos x="95140" y="0"/>
                            </a:cxn>
                            <a:cxn ang="0">
                              <a:pos x="50270" y="44943"/>
                            </a:cxn>
                            <a:cxn ang="0">
                              <a:pos x="64396" y="82812"/>
                            </a:cxn>
                            <a:cxn ang="0">
                              <a:pos x="35314" y="82812"/>
                            </a:cxn>
                            <a:cxn ang="0">
                              <a:pos x="21188" y="92799"/>
                            </a:cxn>
                            <a:cxn ang="0">
                              <a:pos x="1661" y="151475"/>
                            </a:cxn>
                            <a:cxn ang="0">
                              <a:pos x="3739" y="165207"/>
                            </a:cxn>
                            <a:cxn ang="0">
                              <a:pos x="15787" y="171450"/>
                            </a:cxn>
                            <a:cxn ang="0">
                              <a:pos x="174492" y="171450"/>
                            </a:cxn>
                            <a:cxn ang="0">
                              <a:pos x="186541" y="165207"/>
                            </a:cxn>
                            <a:cxn ang="0">
                              <a:pos x="188618" y="151475"/>
                            </a:cxn>
                            <a:cxn ang="0">
                              <a:pos x="95140" y="24968"/>
                            </a:cxn>
                            <a:cxn ang="0">
                              <a:pos x="115082" y="44943"/>
                            </a:cxn>
                            <a:cxn ang="0">
                              <a:pos x="95140" y="64917"/>
                            </a:cxn>
                            <a:cxn ang="0">
                              <a:pos x="75198" y="44943"/>
                            </a:cxn>
                            <a:cxn ang="0">
                              <a:pos x="95140" y="24968"/>
                            </a:cxn>
                            <a:cxn ang="0">
                              <a:pos x="176154" y="157717"/>
                            </a:cxn>
                            <a:cxn ang="0">
                              <a:pos x="174492" y="158549"/>
                            </a:cxn>
                            <a:cxn ang="0">
                              <a:pos x="15787" y="158549"/>
                            </a:cxn>
                            <a:cxn ang="0">
                              <a:pos x="14125" y="157717"/>
                            </a:cxn>
                            <a:cxn ang="0">
                              <a:pos x="13710" y="155636"/>
                            </a:cxn>
                            <a:cxn ang="0">
                              <a:pos x="33236" y="96960"/>
                            </a:cxn>
                            <a:cxn ang="0">
                              <a:pos x="35314" y="95296"/>
                            </a:cxn>
                            <a:cxn ang="0">
                              <a:pos x="70628" y="95296"/>
                            </a:cxn>
                            <a:cxn ang="0">
                              <a:pos x="71874" y="95296"/>
                            </a:cxn>
                            <a:cxn ang="0">
                              <a:pos x="92647" y="126922"/>
                            </a:cxn>
                            <a:cxn ang="0">
                              <a:pos x="95140" y="128171"/>
                            </a:cxn>
                            <a:cxn ang="0">
                              <a:pos x="97632" y="126922"/>
                            </a:cxn>
                            <a:cxn ang="0">
                              <a:pos x="118405" y="95296"/>
                            </a:cxn>
                            <a:cxn ang="0">
                              <a:pos x="119236" y="95296"/>
                            </a:cxn>
                            <a:cxn ang="0">
                              <a:pos x="154550" y="95296"/>
                            </a:cxn>
                            <a:cxn ang="0">
                              <a:pos x="156628" y="96960"/>
                            </a:cxn>
                            <a:cxn ang="0">
                              <a:pos x="176570" y="155636"/>
                            </a:cxn>
                            <a:cxn ang="0">
                              <a:pos x="176154" y="157717"/>
                            </a:cxn>
                          </a:cxnLst>
                          <a:rect l="0" t="0" r="0" b="0"/>
                          <a:pathLst>
                            <a:path w="457" h="412">
                              <a:moveTo>
                                <a:pt x="454" y="364"/>
                              </a:moveTo>
                              <a:cubicBezTo>
                                <a:pt x="406" y="223"/>
                                <a:pt x="406" y="223"/>
                                <a:pt x="406" y="223"/>
                              </a:cubicBezTo>
                              <a:cubicBezTo>
                                <a:pt x="401" y="209"/>
                                <a:pt x="388" y="199"/>
                                <a:pt x="372" y="199"/>
                              </a:cubicBezTo>
                              <a:cubicBezTo>
                                <a:pt x="303" y="199"/>
                                <a:pt x="303" y="199"/>
                                <a:pt x="303" y="199"/>
                              </a:cubicBezTo>
                              <a:cubicBezTo>
                                <a:pt x="321" y="165"/>
                                <a:pt x="337" y="131"/>
                                <a:pt x="337" y="108"/>
                              </a:cubicBezTo>
                              <a:cubicBezTo>
                                <a:pt x="337" y="49"/>
                                <a:pt x="288" y="0"/>
                                <a:pt x="229" y="0"/>
                              </a:cubicBezTo>
                              <a:cubicBezTo>
                                <a:pt x="169" y="0"/>
                                <a:pt x="121" y="49"/>
                                <a:pt x="121" y="108"/>
                              </a:cubicBezTo>
                              <a:cubicBezTo>
                                <a:pt x="121" y="131"/>
                                <a:pt x="136" y="165"/>
                                <a:pt x="155" y="199"/>
                              </a:cubicBezTo>
                              <a:cubicBezTo>
                                <a:pt x="85" y="199"/>
                                <a:pt x="85" y="199"/>
                                <a:pt x="85" y="199"/>
                              </a:cubicBezTo>
                              <a:cubicBezTo>
                                <a:pt x="70" y="199"/>
                                <a:pt x="56" y="209"/>
                                <a:pt x="51" y="223"/>
                              </a:cubicBezTo>
                              <a:cubicBezTo>
                                <a:pt x="4" y="364"/>
                                <a:pt x="4" y="364"/>
                                <a:pt x="4" y="364"/>
                              </a:cubicBezTo>
                              <a:cubicBezTo>
                                <a:pt x="0" y="375"/>
                                <a:pt x="2" y="387"/>
                                <a:pt x="9" y="397"/>
                              </a:cubicBezTo>
                              <a:cubicBezTo>
                                <a:pt x="16" y="406"/>
                                <a:pt x="26" y="412"/>
                                <a:pt x="38" y="412"/>
                              </a:cubicBezTo>
                              <a:cubicBezTo>
                                <a:pt x="420" y="412"/>
                                <a:pt x="420" y="412"/>
                                <a:pt x="420" y="412"/>
                              </a:cubicBezTo>
                              <a:cubicBezTo>
                                <a:pt x="431" y="412"/>
                                <a:pt x="442" y="406"/>
                                <a:pt x="449" y="397"/>
                              </a:cubicBezTo>
                              <a:cubicBezTo>
                                <a:pt x="456" y="387"/>
                                <a:pt x="457" y="375"/>
                                <a:pt x="454" y="364"/>
                              </a:cubicBezTo>
                              <a:moveTo>
                                <a:pt x="229" y="60"/>
                              </a:moveTo>
                              <a:cubicBezTo>
                                <a:pt x="255" y="60"/>
                                <a:pt x="277" y="82"/>
                                <a:pt x="277" y="108"/>
                              </a:cubicBezTo>
                              <a:cubicBezTo>
                                <a:pt x="277" y="135"/>
                                <a:pt x="255" y="156"/>
                                <a:pt x="229" y="156"/>
                              </a:cubicBezTo>
                              <a:cubicBezTo>
                                <a:pt x="202" y="156"/>
                                <a:pt x="181" y="135"/>
                                <a:pt x="181" y="108"/>
                              </a:cubicBezTo>
                              <a:cubicBezTo>
                                <a:pt x="181" y="82"/>
                                <a:pt x="202" y="60"/>
                                <a:pt x="229" y="60"/>
                              </a:cubicBezTo>
                              <a:moveTo>
                                <a:pt x="424" y="379"/>
                              </a:moveTo>
                              <a:cubicBezTo>
                                <a:pt x="423" y="380"/>
                                <a:pt x="422" y="381"/>
                                <a:pt x="420" y="381"/>
                              </a:cubicBezTo>
                              <a:cubicBezTo>
                                <a:pt x="38" y="381"/>
                                <a:pt x="38" y="381"/>
                                <a:pt x="38" y="381"/>
                              </a:cubicBezTo>
                              <a:cubicBezTo>
                                <a:pt x="36" y="381"/>
                                <a:pt x="34" y="380"/>
                                <a:pt x="34" y="379"/>
                              </a:cubicBezTo>
                              <a:cubicBezTo>
                                <a:pt x="33" y="378"/>
                                <a:pt x="32" y="376"/>
                                <a:pt x="33" y="374"/>
                              </a:cubicBezTo>
                              <a:cubicBezTo>
                                <a:pt x="80" y="233"/>
                                <a:pt x="80" y="233"/>
                                <a:pt x="80" y="233"/>
                              </a:cubicBezTo>
                              <a:cubicBezTo>
                                <a:pt x="81" y="231"/>
                                <a:pt x="83" y="229"/>
                                <a:pt x="85" y="229"/>
                              </a:cubicBezTo>
                              <a:cubicBezTo>
                                <a:pt x="170" y="229"/>
                                <a:pt x="170" y="229"/>
                                <a:pt x="170" y="229"/>
                              </a:cubicBezTo>
                              <a:cubicBezTo>
                                <a:pt x="171" y="229"/>
                                <a:pt x="172" y="229"/>
                                <a:pt x="173" y="229"/>
                              </a:cubicBezTo>
                              <a:cubicBezTo>
                                <a:pt x="197" y="269"/>
                                <a:pt x="221" y="302"/>
                                <a:pt x="223" y="305"/>
                              </a:cubicBezTo>
                              <a:cubicBezTo>
                                <a:pt x="224" y="307"/>
                                <a:pt x="227" y="308"/>
                                <a:pt x="229" y="308"/>
                              </a:cubicBezTo>
                              <a:cubicBezTo>
                                <a:pt x="231" y="308"/>
                                <a:pt x="233" y="307"/>
                                <a:pt x="235" y="305"/>
                              </a:cubicBezTo>
                              <a:cubicBezTo>
                                <a:pt x="237" y="302"/>
                                <a:pt x="261" y="269"/>
                                <a:pt x="285" y="229"/>
                              </a:cubicBezTo>
                              <a:cubicBezTo>
                                <a:pt x="286" y="229"/>
                                <a:pt x="286" y="229"/>
                                <a:pt x="287" y="229"/>
                              </a:cubicBezTo>
                              <a:cubicBezTo>
                                <a:pt x="372" y="229"/>
                                <a:pt x="372" y="229"/>
                                <a:pt x="372" y="229"/>
                              </a:cubicBezTo>
                              <a:cubicBezTo>
                                <a:pt x="375" y="229"/>
                                <a:pt x="377" y="231"/>
                                <a:pt x="377" y="233"/>
                              </a:cubicBezTo>
                              <a:cubicBezTo>
                                <a:pt x="425" y="374"/>
                                <a:pt x="425" y="374"/>
                                <a:pt x="425" y="374"/>
                              </a:cubicBezTo>
                              <a:cubicBezTo>
                                <a:pt x="425" y="376"/>
                                <a:pt x="425" y="378"/>
                                <a:pt x="424" y="379"/>
                              </a:cubicBezTo>
                            </a:path>
                          </a:pathLst>
                        </a:custGeom>
                        <a:solidFill>
                          <a:srgbClr val="9DC3E6"/>
                        </a:solidFill>
                        <a:ln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8CBCF6C" id="Freeform 22" o:spid="_x0000_s1026" style="position:absolute;margin-left:364.95pt;margin-top:55.6pt;width:14.95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,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" path="m454,364c406,223,406,223,406,223v-5,-14,-18,-24,-34,-24c303,199,303,199,303,199v18,-34,34,-68,34,-91c337,49,288,,229,,169,,121,49,121,108v,23,15,57,34,91c85,199,85,199,85,199v-15,,-29,10,-34,24c4,364,4,364,4,364,,375,2,387,9,397v7,9,17,15,29,15c420,412,420,412,420,412v11,,22,-6,29,-15c456,387,457,375,454,364m229,60v26,,48,22,48,48c277,135,255,156,229,156v-27,,-48,-21,-48,-48c181,82,202,60,229,60m424,379v-1,1,-2,2,-4,2c38,381,38,381,38,381v-2,,-4,-1,-4,-2c33,378,32,376,33,374,80,233,80,233,80,233v1,-2,3,-4,5,-4c170,229,170,229,170,229v1,,2,,3,c197,269,221,302,223,305v1,2,4,3,6,3c231,308,233,307,235,305v2,-3,26,-36,50,-76c286,229,286,229,287,229v85,,85,,85,c375,229,377,231,377,233v48,141,48,141,48,141c425,376,425,378,424,379e" fillcolor="#9dc3e6" stroked="f">
                <v:path arrowok="t" o:connecttype="custom" o:connectlocs="188618,151475;168676,92799;154550,82812;125884,82812;140009,44943;95140,0;50270,44943;64396,82812;35314,82812;21188,92799;1661,151475;3739,165207;15787,171450;174492,171450;186541,165207;188618,151475;95140,24968;115082,44943;95140,64917;75198,44943;95140,24968;176154,157717;174492,158549;15787,158549;14125,157717;13710,155636;33236,96960;35314,95296;70628,95296;71874,95296;92647,126922;95140,128171;97632,126922;118405,95296;119236,95296;154550,95296;156628,96960;176570,155636;176154,157717" o:connectangles="0,0,0,0,0,0,0,0,0,0,0,0,0,0,0,0,0,0,0,0,0,0,0,0,0,0,0,0,0,0,0,0,0,0,0,0,0,0,0" textboxrect="0,0,457,412"/>
                <o:lock v:ext="edit" verticies="t"/>
              </v:shape>
            </w:pict>
          </mc:Fallback>
        </mc:AlternateContent>
      </w:r>
      <w:r w:rsidR="005248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8039" wp14:editId="5C4BDEAA">
                <wp:simplePos x="0" y="0"/>
                <wp:positionH relativeFrom="column">
                  <wp:posOffset>3061970</wp:posOffset>
                </wp:positionH>
                <wp:positionV relativeFrom="paragraph">
                  <wp:posOffset>754380</wp:posOffset>
                </wp:positionV>
                <wp:extent cx="227330" cy="146685"/>
                <wp:effectExtent l="0" t="0" r="1270" b="5715"/>
                <wp:wrapNone/>
                <wp:docPr id="28" name="任意多边形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1466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90" y="15643"/>
                            </a:cxn>
                            <a:cxn ang="0">
                              <a:pos x="2259" y="15869"/>
                            </a:cxn>
                            <a:cxn ang="0">
                              <a:pos x="106207" y="83766"/>
                            </a:cxn>
                            <a:cxn ang="0">
                              <a:pos x="121122" y="83766"/>
                            </a:cxn>
                            <a:cxn ang="0">
                              <a:pos x="225070" y="15869"/>
                            </a:cxn>
                            <a:cxn ang="0">
                              <a:pos x="227330" y="16775"/>
                            </a:cxn>
                            <a:cxn ang="0">
                              <a:pos x="227330" y="133105"/>
                            </a:cxn>
                            <a:cxn ang="0">
                              <a:pos x="213771" y="146232"/>
                            </a:cxn>
                            <a:cxn ang="0">
                              <a:pos x="13558" y="146685"/>
                            </a:cxn>
                            <a:cxn ang="0">
                              <a:pos x="0" y="133105"/>
                            </a:cxn>
                            <a:cxn ang="0">
                              <a:pos x="0" y="16775"/>
                            </a:cxn>
                            <a:cxn ang="0">
                              <a:pos x="790" y="15643"/>
                            </a:cxn>
                            <a:cxn ang="0">
                              <a:pos x="4596" y="0"/>
                            </a:cxn>
                            <a:cxn ang="0">
                              <a:pos x="222733" y="0"/>
                            </a:cxn>
                            <a:cxn ang="0">
                              <a:pos x="223636" y="2262"/>
                            </a:cxn>
                            <a:cxn ang="0">
                              <a:pos x="118858" y="70586"/>
                            </a:cxn>
                            <a:cxn ang="0">
                              <a:pos x="108471" y="70586"/>
                            </a:cxn>
                            <a:cxn ang="0">
                              <a:pos x="3693" y="2262"/>
                            </a:cxn>
                            <a:cxn ang="0">
                              <a:pos x="4596" y="0"/>
                            </a:cxn>
                          </a:cxnLst>
                          <a:rect l="0" t="0" r="0" b="0"/>
                          <a:pathLst>
                            <a:path w="2198688" h="1416050">
                              <a:moveTo>
                                <a:pt x="7650" y="151017"/>
                              </a:moveTo>
                              <a:cubicBezTo>
                                <a:pt x="12021" y="148832"/>
                                <a:pt x="17485" y="148832"/>
                                <a:pt x="21856" y="153202"/>
                              </a:cubicBezTo>
                              <a:cubicBezTo>
                                <a:pt x="1027220" y="808659"/>
                                <a:pt x="1027220" y="808659"/>
                                <a:pt x="1027220" y="808659"/>
                              </a:cubicBezTo>
                              <a:cubicBezTo>
                                <a:pt x="1070932" y="834878"/>
                                <a:pt x="1127757" y="834878"/>
                                <a:pt x="1171468" y="808659"/>
                              </a:cubicBezTo>
                              <a:cubicBezTo>
                                <a:pt x="1394397" y="660089"/>
                                <a:pt x="2054440" y="231856"/>
                                <a:pt x="2176832" y="153202"/>
                              </a:cubicBezTo>
                              <a:cubicBezTo>
                                <a:pt x="2185575" y="144462"/>
                                <a:pt x="2198688" y="153202"/>
                                <a:pt x="2198688" y="161941"/>
                              </a:cubicBezTo>
                              <a:cubicBezTo>
                                <a:pt x="2198688" y="1284959"/>
                                <a:pt x="2198688" y="1284959"/>
                                <a:pt x="2198688" y="1284959"/>
                              </a:cubicBezTo>
                              <a:cubicBezTo>
                                <a:pt x="2198688" y="1354874"/>
                                <a:pt x="2141863" y="1411680"/>
                                <a:pt x="2067554" y="1411680"/>
                              </a:cubicBezTo>
                              <a:cubicBezTo>
                                <a:pt x="131135" y="1416050"/>
                                <a:pt x="131135" y="1416050"/>
                                <a:pt x="131135" y="1416050"/>
                              </a:cubicBezTo>
                              <a:cubicBezTo>
                                <a:pt x="61196" y="1416050"/>
                                <a:pt x="0" y="1354874"/>
                                <a:pt x="0" y="1284959"/>
                              </a:cubicBezTo>
                              <a:cubicBezTo>
                                <a:pt x="0" y="161941"/>
                                <a:pt x="0" y="161941"/>
                                <a:pt x="0" y="161941"/>
                              </a:cubicBezTo>
                              <a:cubicBezTo>
                                <a:pt x="0" y="157571"/>
                                <a:pt x="3278" y="153202"/>
                                <a:pt x="7650" y="151017"/>
                              </a:cubicBezTo>
                              <a:close/>
                              <a:moveTo>
                                <a:pt x="44460" y="0"/>
                              </a:moveTo>
                              <a:cubicBezTo>
                                <a:pt x="44460" y="0"/>
                                <a:pt x="44460" y="0"/>
                                <a:pt x="2154229" y="0"/>
                              </a:cubicBezTo>
                              <a:cubicBezTo>
                                <a:pt x="2167333" y="0"/>
                                <a:pt x="2171701" y="17472"/>
                                <a:pt x="2162965" y="21841"/>
                              </a:cubicBezTo>
                              <a:cubicBezTo>
                                <a:pt x="2162965" y="21841"/>
                                <a:pt x="2162965" y="21841"/>
                                <a:pt x="1149577" y="681423"/>
                              </a:cubicBezTo>
                              <a:cubicBezTo>
                                <a:pt x="1119001" y="703263"/>
                                <a:pt x="1079688" y="703263"/>
                                <a:pt x="1049112" y="681423"/>
                              </a:cubicBezTo>
                              <a:cubicBezTo>
                                <a:pt x="1049112" y="681423"/>
                                <a:pt x="1049112" y="681423"/>
                                <a:pt x="35724" y="21841"/>
                              </a:cubicBezTo>
                              <a:cubicBezTo>
                                <a:pt x="26988" y="17472"/>
                                <a:pt x="31356" y="0"/>
                                <a:pt x="4446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DC3E6"/>
                        </a:solidFill>
                        <a:ln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B11F9B6" id="任意多边形 686" o:spid="_x0000_s1026" style="position:absolute;margin-left:241.1pt;margin-top:59.4pt;width:17.9pt;height:1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98688,141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" path="m7650,151017v4371,-2185,9835,-2185,14206,2185c1027220,808659,1027220,808659,1027220,808659v43712,26219,100537,26219,144248,c1394397,660089,2054440,231856,2176832,153202v8743,-8740,21856,,21856,8739c2198688,1284959,2198688,1284959,2198688,1284959v,69915,-56825,126721,-131134,126721c131135,1416050,131135,1416050,131135,1416050,61196,1416050,,1354874,,1284959,,161941,,161941,,161941v,-4370,3278,-8739,7650,-10924xm44460,v,,,,2109769,c2167333,,2171701,17472,2162965,21841v,,,,-1013388,659582c1119001,703263,1079688,703263,1049112,681423v,,,,-1013388,-659582c26988,17472,31356,,44460,xe" fillcolor="#9dc3e6" stroked="f">
                <v:path arrowok="t" o:connecttype="custom" o:connectlocs="790,15643;2259,15869;106207,83766;121122,83766;225070,15869;227330,16775;227330,133105;213771,146232;13558,146685;0,133105;0,16775;790,15643;4596,0;222733,0;223636,2262;118858,70586;108471,70586;3693,2262;4596,0" o:connectangles="0,0,0,0,0,0,0,0,0,0,0,0,0,0,0,0,0,0,0" textboxrect="0,0,2198688,1416050"/>
              </v:shape>
            </w:pict>
          </mc:Fallback>
        </mc:AlternateContent>
      </w:r>
      <w:r w:rsidR="0052482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52FA5" wp14:editId="65A9FB2B">
                <wp:simplePos x="0" y="0"/>
                <wp:positionH relativeFrom="column">
                  <wp:posOffset>741045</wp:posOffset>
                </wp:positionH>
                <wp:positionV relativeFrom="paragraph">
                  <wp:posOffset>688975</wp:posOffset>
                </wp:positionV>
                <wp:extent cx="170180" cy="210185"/>
                <wp:effectExtent l="0" t="0" r="1270" b="18415"/>
                <wp:wrapNone/>
                <wp:docPr id="30" name="Freeform 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70180" cy="2101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12" y="0"/>
                            </a:cxn>
                            <a:cxn ang="0">
                              <a:pos x="94800" y="36480"/>
                            </a:cxn>
                            <a:cxn ang="0">
                              <a:pos x="58412" y="72000"/>
                            </a:cxn>
                            <a:cxn ang="0">
                              <a:pos x="22024" y="36480"/>
                            </a:cxn>
                            <a:cxn ang="0">
                              <a:pos x="58412" y="0"/>
                            </a:cxn>
                            <a:cxn ang="0">
                              <a:pos x="88097" y="75840"/>
                            </a:cxn>
                            <a:cxn ang="0">
                              <a:pos x="57454" y="82560"/>
                            </a:cxn>
                            <a:cxn ang="0">
                              <a:pos x="27770" y="74880"/>
                            </a:cxn>
                            <a:cxn ang="0">
                              <a:pos x="0" y="116160"/>
                            </a:cxn>
                            <a:cxn ang="0">
                              <a:pos x="58412" y="144000"/>
                            </a:cxn>
                            <a:cxn ang="0">
                              <a:pos x="116824" y="116160"/>
                            </a:cxn>
                            <a:cxn ang="0">
                              <a:pos x="88097" y="75840"/>
                            </a:cxn>
                            <a:cxn ang="0">
                              <a:pos x="88097" y="75840"/>
                            </a:cxn>
                            <a:cxn ang="0">
                              <a:pos x="88097" y="75840"/>
                            </a:cxn>
                          </a:cxnLst>
                          <a:rect l="0" t="0" r="0" b="0"/>
                          <a:pathLst>
                            <a:path w="122" h="150">
                              <a:moveTo>
                                <a:pt x="61" y="0"/>
                              </a:moveTo>
                              <a:cubicBezTo>
                                <a:pt x="82" y="0"/>
                                <a:pt x="99" y="17"/>
                                <a:pt x="99" y="38"/>
                              </a:cubicBezTo>
                              <a:cubicBezTo>
                                <a:pt x="99" y="58"/>
                                <a:pt x="82" y="75"/>
                                <a:pt x="61" y="75"/>
                              </a:cubicBezTo>
                              <a:cubicBezTo>
                                <a:pt x="40" y="75"/>
                                <a:pt x="23" y="58"/>
                                <a:pt x="23" y="38"/>
                              </a:cubicBezTo>
                              <a:cubicBezTo>
                                <a:pt x="23" y="17"/>
                                <a:pt x="40" y="0"/>
                                <a:pt x="61" y="0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84" y="83"/>
                                <a:pt x="72" y="86"/>
                                <a:pt x="60" y="86"/>
                              </a:cubicBezTo>
                              <a:cubicBezTo>
                                <a:pt x="47" y="86"/>
                                <a:pt x="37" y="83"/>
                                <a:pt x="29" y="78"/>
                              </a:cubicBezTo>
                              <a:cubicBezTo>
                                <a:pt x="12" y="90"/>
                                <a:pt x="0" y="110"/>
                                <a:pt x="0" y="121"/>
                              </a:cubicBezTo>
                              <a:cubicBezTo>
                                <a:pt x="0" y="139"/>
                                <a:pt x="28" y="150"/>
                                <a:pt x="61" y="150"/>
                              </a:cubicBezTo>
                              <a:cubicBezTo>
                                <a:pt x="95" y="150"/>
                                <a:pt x="122" y="139"/>
                                <a:pt x="122" y="121"/>
                              </a:cubicBezTo>
                              <a:cubicBezTo>
                                <a:pt x="122" y="110"/>
                                <a:pt x="110" y="90"/>
                                <a:pt x="92" y="79"/>
                              </a:cubicBezTo>
                              <a:close/>
                              <a:moveTo>
                                <a:pt x="92" y="79"/>
                              </a:moveTo>
                              <a:cubicBezTo>
                                <a:pt x="92" y="79"/>
                                <a:pt x="92" y="79"/>
                                <a:pt x="92" y="79"/>
                              </a:cubicBezTo>
                            </a:path>
                          </a:pathLst>
                        </a:custGeom>
                        <a:solidFill>
                          <a:srgbClr val="9DC3E6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4EACB13" id="Freeform 101" o:spid="_x0000_s1026" style="position:absolute;margin-left:58.35pt;margin-top:54.25pt;width:13.4pt;height:1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" path="m61,c82,,99,17,99,38,99,58,82,75,61,75,40,75,23,58,23,38,23,17,40,,61,xm92,79v-8,4,-20,7,-32,7c47,86,37,83,29,78,12,90,,110,,121v,18,28,29,61,29c95,150,122,139,122,121,122,110,110,90,92,79xm92,79v,,,,,e" fillcolor="#9dc3e6" stroked="f">
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 textboxrect="0,0,122,150"/>
                <o:lock v:ext="edit" aspectratio="t"/>
              </v:shape>
            </w:pict>
          </mc:Fallback>
        </mc:AlternateContent>
      </w:r>
      <w:r w:rsidR="0052482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8B7EFA" wp14:editId="4515918A">
                <wp:simplePos x="0" y="0"/>
                <wp:positionH relativeFrom="column">
                  <wp:posOffset>1840865</wp:posOffset>
                </wp:positionH>
                <wp:positionV relativeFrom="paragraph">
                  <wp:posOffset>704215</wp:posOffset>
                </wp:positionV>
                <wp:extent cx="189865" cy="196850"/>
                <wp:effectExtent l="0" t="0" r="635" b="12700"/>
                <wp:wrapNone/>
                <wp:docPr id="27" name="任意多边形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1968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2019" y="11874"/>
                            </a:cxn>
                            <a:cxn ang="0">
                              <a:pos x="152019" y="47603"/>
                            </a:cxn>
                            <a:cxn ang="0">
                              <a:pos x="189865" y="47603"/>
                            </a:cxn>
                            <a:cxn ang="0">
                              <a:pos x="189865" y="83686"/>
                            </a:cxn>
                            <a:cxn ang="0">
                              <a:pos x="152019" y="83686"/>
                            </a:cxn>
                            <a:cxn ang="0">
                              <a:pos x="152019" y="119770"/>
                            </a:cxn>
                            <a:cxn ang="0">
                              <a:pos x="98611" y="65999"/>
                            </a:cxn>
                            <a:cxn ang="0">
                              <a:pos x="30943" y="104"/>
                            </a:cxn>
                            <a:cxn ang="0">
                              <a:pos x="44324" y="8468"/>
                            </a:cxn>
                            <a:cxn ang="0">
                              <a:pos x="61886" y="48616"/>
                            </a:cxn>
                            <a:cxn ang="0">
                              <a:pos x="51851" y="61998"/>
                            </a:cxn>
                            <a:cxn ang="0">
                              <a:pos x="44324" y="90437"/>
                            </a:cxn>
                            <a:cxn ang="0">
                              <a:pos x="94503" y="145640"/>
                            </a:cxn>
                            <a:cxn ang="0">
                              <a:pos x="112065" y="138948"/>
                            </a:cxn>
                            <a:cxn ang="0">
                              <a:pos x="127119" y="139785"/>
                            </a:cxn>
                            <a:cxn ang="0">
                              <a:pos x="158062" y="179933"/>
                            </a:cxn>
                            <a:cxn ang="0">
                              <a:pos x="95339" y="189970"/>
                            </a:cxn>
                            <a:cxn ang="0">
                              <a:pos x="30107" y="132257"/>
                            </a:cxn>
                            <a:cxn ang="0">
                              <a:pos x="7526" y="20177"/>
                            </a:cxn>
                            <a:cxn ang="0">
                              <a:pos x="30943" y="104"/>
                            </a:cxn>
                          </a:cxnLst>
                          <a:rect l="0" t="0" r="0" b="0"/>
                          <a:pathLst>
                            <a:path w="231111" h="239571">
                              <a:moveTo>
                                <a:pt x="185044" y="14452"/>
                              </a:moveTo>
                              <a:lnTo>
                                <a:pt x="185044" y="57935"/>
                              </a:lnTo>
                              <a:lnTo>
                                <a:pt x="231111" y="57935"/>
                              </a:lnTo>
                              <a:lnTo>
                                <a:pt x="231111" y="101849"/>
                              </a:lnTo>
                              <a:lnTo>
                                <a:pt x="185044" y="101849"/>
                              </a:lnTo>
                              <a:lnTo>
                                <a:pt x="185044" y="145763"/>
                              </a:lnTo>
                              <a:lnTo>
                                <a:pt x="120034" y="80323"/>
                              </a:lnTo>
                              <a:close/>
                              <a:moveTo>
                                <a:pt x="37666" y="127"/>
                              </a:moveTo>
                              <a:cubicBezTo>
                                <a:pt x="37666" y="127"/>
                                <a:pt x="44792" y="-1909"/>
                                <a:pt x="53954" y="10306"/>
                              </a:cubicBezTo>
                              <a:cubicBezTo>
                                <a:pt x="63116" y="21504"/>
                                <a:pt x="78385" y="47970"/>
                                <a:pt x="75331" y="59167"/>
                              </a:cubicBezTo>
                              <a:cubicBezTo>
                                <a:pt x="75331" y="59167"/>
                                <a:pt x="67188" y="69347"/>
                                <a:pt x="63116" y="75454"/>
                              </a:cubicBezTo>
                              <a:cubicBezTo>
                                <a:pt x="59044" y="82580"/>
                                <a:pt x="47846" y="90723"/>
                                <a:pt x="53954" y="110064"/>
                              </a:cubicBezTo>
                              <a:cubicBezTo>
                                <a:pt x="60062" y="129405"/>
                                <a:pt x="86529" y="177248"/>
                                <a:pt x="115033" y="177248"/>
                              </a:cubicBezTo>
                              <a:cubicBezTo>
                                <a:pt x="115033" y="177248"/>
                                <a:pt x="126231" y="176230"/>
                                <a:pt x="136411" y="169104"/>
                              </a:cubicBezTo>
                              <a:cubicBezTo>
                                <a:pt x="136411" y="169104"/>
                                <a:pt x="144555" y="164015"/>
                                <a:pt x="154735" y="170122"/>
                              </a:cubicBezTo>
                              <a:cubicBezTo>
                                <a:pt x="165933" y="176230"/>
                                <a:pt x="200544" y="203714"/>
                                <a:pt x="192400" y="218983"/>
                              </a:cubicBezTo>
                              <a:cubicBezTo>
                                <a:pt x="183238" y="234252"/>
                                <a:pt x="157789" y="249521"/>
                                <a:pt x="116051" y="231198"/>
                              </a:cubicBezTo>
                              <a:cubicBezTo>
                                <a:pt x="75331" y="212875"/>
                                <a:pt x="53954" y="182337"/>
                                <a:pt x="36648" y="160961"/>
                              </a:cubicBezTo>
                              <a:cubicBezTo>
                                <a:pt x="20360" y="138566"/>
                                <a:pt x="-17305" y="81562"/>
                                <a:pt x="9162" y="24557"/>
                              </a:cubicBezTo>
                              <a:cubicBezTo>
                                <a:pt x="9162" y="24557"/>
                                <a:pt x="22396" y="1145"/>
                                <a:pt x="37666" y="1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DC3E6"/>
                        </a:solidFill>
                        <a:ln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50F40DB3" id="任意多边形 697" o:spid="_x0000_s1026" style="position:absolute;margin-left:144.95pt;margin-top:55.45pt;width:14.95pt;height:15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1111,239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" path="m185044,14452r,43483l231111,57935r,43914l185044,101849r,43914l120034,80323,185044,14452xm37666,127v,,7126,-2036,16288,10179c63116,21504,78385,47970,75331,59167v,,-8143,10180,-12215,16287c59044,82580,47846,90723,53954,110064v6108,19341,32575,67184,61079,67184c115033,177248,126231,176230,136411,169104v,,8144,-5089,18324,1018c165933,176230,200544,203714,192400,218983v-9162,15269,-34611,30538,-76349,12215c75331,212875,53954,182337,36648,160961,20360,138566,-17305,81562,9162,24557v,,13234,-23412,28504,-24430xe" fillcolor="#9dc3e6" stroked="f">
                <v:path arrowok="t" o:connecttype="custom" o:connectlocs="152019,11874;152019,47603;189865,47603;189865,83686;152019,83686;152019,119770;98611,65999;30943,104;44324,8468;61886,48616;51851,61998;44324,90437;94503,145640;112065,138948;127119,139785;158062,179933;95339,189970;30107,132257;7526,20177;30943,104" o:connectangles="0,0,0,0,0,0,0,0,0,0,0,0,0,0,0,0,0,0,0,0" textboxrect="0,0,231111,239571"/>
              </v:shape>
            </w:pict>
          </mc:Fallback>
        </mc:AlternateContent>
      </w:r>
      <w:r w:rsidR="00524823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E372553" wp14:editId="677D2AB4">
                <wp:simplePos x="0" y="0"/>
                <wp:positionH relativeFrom="column">
                  <wp:posOffset>-1151890</wp:posOffset>
                </wp:positionH>
                <wp:positionV relativeFrom="page">
                  <wp:posOffset>15875</wp:posOffset>
                </wp:positionV>
                <wp:extent cx="7595870" cy="343535"/>
                <wp:effectExtent l="0" t="0" r="508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43535"/>
                          <a:chOff x="0" y="0"/>
                          <a:chExt cx="7596000" cy="343535"/>
                        </a:xfrm>
                        <a:effectLst/>
                      </wpg:grpSpPr>
                      <wps:wsp>
                        <wps:cNvPr id="20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"/>
                        <wps:cNvSpPr/>
                        <wps:spPr>
                          <a:xfrm>
                            <a:off x="5648422" y="10160"/>
                            <a:ext cx="1409724" cy="333375"/>
                          </a:xfrm>
                          <a:prstGeom prst="rect">
                            <a:avLst/>
                          </a:prstGeom>
                          <a:solidFill>
                            <a:srgbClr val="DBDBDB">
                              <a:lumMod val="40000"/>
                              <a:lumOff val="60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069E655" w14:textId="77777777" w:rsidR="00DB3802" w:rsidRPr="00524823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1F497D" w:themeColor="text2"/>
                                  <w:sz w:val="28"/>
                                  <w:szCs w:val="28"/>
                                </w:rPr>
                              </w:pPr>
                              <w:r w:rsidRPr="00524823">
                                <w:rPr>
                                  <w:rFonts w:ascii="微软雅黑" w:eastAsia="微软雅黑" w:hAnsi="微软雅黑"/>
                                  <w:b/>
                                  <w:color w:val="1F497D" w:themeColor="text2"/>
                                  <w:sz w:val="28"/>
                                  <w:szCs w:val="28"/>
                                </w:rPr>
                                <w:t>AI产品经理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72553" id="组合 19" o:spid="_x0000_s1034" style="position:absolute;left:0;text-align:left;margin-left:-90.7pt;margin-top:1.25pt;width:598.1pt;height:27.05pt;z-index:251656192;mso-position-vertical-relative:page" coordsize="75960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">
                <v:rect id="矩形 1" o:spid="_x0000_s1035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" fillcolor="#4f81bd [3204]" stroked="f" strokeweight="1pt"/>
                <v:rect id="矩形 2" o:spid="_x0000_s1036" style="position:absolute;left:56484;top:101;width:14097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" fillcolor="#f1f1f1" stroked="f" strokeweight="1pt">
                  <v:textbox>
                    <w:txbxContent>
                      <w:p w14:paraId="4069E655" w14:textId="77777777" w:rsidR="00DB3802" w:rsidRPr="00524823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1F497D" w:themeColor="text2"/>
                            <w:sz w:val="28"/>
                            <w:szCs w:val="28"/>
                          </w:rPr>
                        </w:pPr>
                        <w:r w:rsidRPr="00524823">
                          <w:rPr>
                            <w:rFonts w:ascii="微软雅黑" w:eastAsia="微软雅黑" w:hAnsi="微软雅黑"/>
                            <w:b/>
                            <w:color w:val="1F497D" w:themeColor="text2"/>
                            <w:sz w:val="28"/>
                            <w:szCs w:val="28"/>
                          </w:rPr>
                          <w:t>AI产品经理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</w:p>
    <w:p w14:paraId="74824EF2" w14:textId="31090072" w:rsidR="00DB3802" w:rsidRDefault="008913CA"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0BF6844" wp14:editId="009B52E1">
                <wp:simplePos x="0" y="0"/>
                <wp:positionH relativeFrom="margin">
                  <wp:posOffset>-664210</wp:posOffset>
                </wp:positionH>
                <wp:positionV relativeFrom="page">
                  <wp:posOffset>3926205</wp:posOffset>
                </wp:positionV>
                <wp:extent cx="6997065" cy="4659630"/>
                <wp:effectExtent l="0" t="0" r="0" b="7620"/>
                <wp:wrapNone/>
                <wp:docPr id="1128214399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7065" cy="4659630"/>
                          <a:chOff x="-4020" y="-225615"/>
                          <a:chExt cx="6998573" cy="4663206"/>
                        </a:xfrm>
                      </wpg:grpSpPr>
                      <wpg:grpSp>
                        <wpg:cNvPr id="978928240" name="组合 23"/>
                        <wpg:cNvGrpSpPr/>
                        <wpg:grpSpPr>
                          <a:xfrm>
                            <a:off x="5117" y="-225615"/>
                            <a:ext cx="6989436" cy="292547"/>
                            <a:chOff x="5117" y="-247716"/>
                            <a:chExt cx="6989443" cy="256286"/>
                          </a:xfrm>
                        </wpg:grpSpPr>
                        <wps:wsp>
                          <wps:cNvPr id="1742510877" name="矩形 26"/>
                          <wps:cNvSpPr/>
                          <wps:spPr>
                            <a:xfrm>
                              <a:off x="47624" y="-247716"/>
                              <a:ext cx="6946936" cy="252006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1CC60528" w14:textId="277C35F1" w:rsidR="00EF1F01" w:rsidRPr="00524823" w:rsidRDefault="00EF1F01" w:rsidP="00EF1F01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b/>
                                    <w:bCs/>
                                    <w:color w:val="1F497D" w:themeColor="text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1F497D" w:themeColor="text2"/>
                                    <w:sz w:val="28"/>
                                    <w:szCs w:val="28"/>
                                  </w:rPr>
                                  <w:t>项目经历</w:t>
                                </w:r>
                              </w:p>
                              <w:p w14:paraId="73C09D01" w14:textId="77777777" w:rsidR="00EF1F01" w:rsidRDefault="00EF1F01" w:rsidP="00EF1F01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vert="horz" wrap="square" lIns="91440" tIns="0" rIns="91440" bIns="0" anchor="ctr" upright="1"/>
                        </wps:wsp>
                        <wps:wsp>
                          <wps:cNvPr id="1514338970" name="矩形 21"/>
                          <wps:cNvSpPr/>
                          <wps:spPr>
                            <a:xfrm>
                              <a:off x="5117" y="-243430"/>
                              <a:ext cx="45723" cy="25200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487044014" name="文本框 2"/>
                        <wps:cNvSpPr txBox="1"/>
                        <wps:spPr>
                          <a:xfrm>
                            <a:off x="-4020" y="61609"/>
                            <a:ext cx="6921721" cy="4375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EA271D" w14:textId="02C7C5B8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项目名称：AI 服装智能推荐系统（RAG 推荐产品）</w:t>
                              </w:r>
                            </w:p>
                            <w:p w14:paraId="65EB5953" w14:textId="77777777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关键词：</w:t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AI推荐、RAG、需求分析、信息架构、对话流程、混合检索、效果评估、Python、FastAPI、Streamlit、LangGraph、ChromaDB、SQLite</w:t>
                              </w:r>
                            </w:p>
                            <w:p w14:paraId="10CEC489" w14:textId="5A9A556A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项目描述：</w:t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br/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面向中文服装场景设计 AI 推荐产品原型，围绕穿搭选择、预算约束、材质季节和面料洗护等用户痛点，完成自然语言需求理解、商品召回、知识问答、推荐解释与图片展示的闭环设计。</w:t>
                              </w:r>
                            </w:p>
                            <w:p w14:paraId="67566727" w14:textId="77777777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核心职责与成果：</w:t>
                              </w:r>
                            </w:p>
                            <w:p w14:paraId="78C02386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梳理用户从需求表达、条件澄清、商品推荐到查看图片和推荐理由的核心路径，拆解 MVP 功能边界与多轮对话交互流程。</w:t>
                              </w:r>
                            </w:p>
                            <w:p w14:paraId="7E1FBC25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将用户 query 中的预算、风格、季节、材质、品牌、性别等非结构化需求转化为商品筛选字段，设计检索与排序规则。</w:t>
                              </w:r>
                            </w:p>
                            <w:p w14:paraId="2281CA02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规划服装知识库能力，覆盖面料、洗护、搭配等高频问题，并通过 RAG 为推荐结果补充可解释理由，提升用户信任感。</w:t>
                              </w:r>
                            </w:p>
                            <w:p w14:paraId="682F7E39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参与混合检索方案设计与验证（向量检索、BM25、RRF、重排序），关注召回相关性、推荐命中率与响应时延等关键指标。</w:t>
                              </w:r>
                            </w:p>
                            <w:p w14:paraId="010A4633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推动原型落地，完成推荐问答、商品图片展示、历史记录、知识库文件管理等功能，便于演示、测试和迭代。</w:t>
                              </w:r>
                            </w:p>
                            <w:p w14:paraId="0233BED0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7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沉淀测试用例与流程检查点，覆盖检索融合、中文分词、商品文档构建和状态流转，提升产品稳定性。</w:t>
                              </w:r>
                            </w:p>
                            <w:p w14:paraId="4448D5AA" w14:textId="7E9F0CF6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项目名称：AI 服装智能导购系统（Agent 订单助手）</w:t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br/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关键词：</w:t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AI导购、Agent工具调用、用户流程设计、订单链路、风险控制、多轮对话、Streamlit、LangGraph、SQLite、Docker</w:t>
                              </w:r>
                            </w:p>
                            <w:p w14:paraId="3939A935" w14:textId="77777777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项目描述：</w:t>
                              </w: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br/>
                                <w:t>面向服装零售场景设计对话式 AI 导购产品，覆盖咨询、商品检索、个性化推荐、下单确认、订单查询与取消等流程，验证 AI Agent 在交易链路中的可控性与可用性。</w:t>
                              </w:r>
                            </w:p>
                            <w:p w14:paraId="741D36E9" w14:textId="77777777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1F497D" w:themeColor="text2"/>
                                  <w:sz w:val="16"/>
                                  <w:szCs w:val="16"/>
                                </w:rPr>
                                <w:t>核心职责与成果：</w:t>
                              </w:r>
                            </w:p>
                            <w:p w14:paraId="1FD06EA0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以导购业务流程为主线，将商品检索、推荐生成、订单创建、订单查询和取消拆分为可调用工具，设计清晰的功能边界。</w:t>
                              </w:r>
                            </w:p>
                            <w:p w14:paraId="1A30ABD8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针对下单、取消订单等高风险动作设计二次确认机制，减少 AI 误操作，提升用户体验和业务安全性。</w:t>
                              </w:r>
                            </w:p>
                            <w:p w14:paraId="583D4E64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设计商品库存与订单状态规则，覆盖库存校验、事务下单、库存扣减、取消恢复和状态查询等关键场景。</w:t>
                              </w:r>
                            </w:p>
                            <w:p w14:paraId="42F532C3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构建聊天式交互原型，支持历史消息、订单确认、工作流展示和工具调用调试，便于观察用户路径与定位问题。</w:t>
                              </w:r>
                            </w:p>
                            <w:p w14:paraId="53A933E9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通过 Docker 部署演示环境，支持环境变量配置、数据库持久化和健康检查，保证原型可复现、可演示。</w:t>
                              </w:r>
                            </w:p>
                            <w:p w14:paraId="1D396004" w14:textId="77777777" w:rsidR="003C4911" w:rsidRPr="003C4911" w:rsidRDefault="003C4911" w:rsidP="003C4911">
                              <w:pPr>
                                <w:numPr>
                                  <w:ilvl w:val="0"/>
                                  <w:numId w:val="6"/>
                                </w:num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总结产品迭代问题，如意图识别不稳定、工具调用可解释性不足等，并提出日志、调试面板和人工确认等优化方向。</w:t>
                              </w:r>
                            </w:p>
                            <w:p w14:paraId="1AA36B95" w14:textId="710ABEDB" w:rsidR="00EF1F01" w:rsidRPr="003C4911" w:rsidRDefault="00EF1F0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3"/>
                                  <w:szCs w:val="13"/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F6844" id="_x0000_s1037" style="position:absolute;left:0;text-align:left;margin-left:-52.3pt;margin-top:309.15pt;width:550.95pt;height:366.9pt;z-index:251692032;mso-position-horizontal-relative:margin;mso-position-vertical-relative:page;mso-width-relative:margin;mso-height-relative:margin" coordorigin="-40,-2256" coordsize="69985,46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">
                <v:group id="组合 23" o:spid="_x0000_s1038" style="position:absolute;left:51;top:-2256;width:69894;height:2925" coordorigin="51,-2477" coordsize="69894,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">
                  <v:rect id="矩形 26" o:spid="_x0000_s1039" style="position:absolute;left:476;top:-2477;width:69469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" fillcolor="#f2f2f2" stroked="f" strokeweight="1pt">
                    <v:textbox inset=",0,,0">
                      <w:txbxContent>
                        <w:p w14:paraId="1CC60528" w14:textId="277C35F1" w:rsidR="00EF1F01" w:rsidRPr="00524823" w:rsidRDefault="00EF1F01" w:rsidP="00EF1F01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b/>
                              <w:bCs/>
                              <w:color w:val="1F497D" w:themeColor="text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1F497D" w:themeColor="text2"/>
                              <w:sz w:val="28"/>
                              <w:szCs w:val="28"/>
                            </w:rPr>
                            <w:t>项目经历</w:t>
                          </w:r>
                        </w:p>
                        <w:p w14:paraId="73C09D01" w14:textId="77777777" w:rsidR="00EF1F01" w:rsidRDefault="00EF1F01" w:rsidP="00EF1F01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0" style="position:absolute;left:51;top:-2434;width:457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" fillcolor="#9dc3e6" stroked="f" strokeweight="1pt"/>
                </v:group>
                <v:shape id="文本框 2" o:spid="_x0000_s1041" type="#_x0000_t202" style="position:absolute;left:-40;top:616;width:69217;height:4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" filled="f" stroked="f">
                  <v:textbox>
                    <w:txbxContent>
                      <w:p w14:paraId="44EA271D" w14:textId="02C7C5B8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项目名称：AI 服装智能推荐系统（RAG 推荐产品）</w:t>
                        </w:r>
                      </w:p>
                      <w:p w14:paraId="65EB5953" w14:textId="77777777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关键词：</w:t>
                        </w: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AI推荐、RAG、需求分析、信息架构、对话流程、混合检索、效果评估、Python、FastAPI、Streamlit、LangGraph、ChromaDB、SQLite</w:t>
                        </w:r>
                      </w:p>
                      <w:p w14:paraId="10CEC489" w14:textId="5A9A556A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项目描述：</w:t>
                        </w: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br/>
                        </w: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面向中文服装场景设计 AI 推荐产品原型，围绕穿搭选择、预算约束、材质季节和面料洗护等用户痛点，完成自然语言需求理解、商品召回、知识问答、推荐解释与图片展示的闭环设计。</w:t>
                        </w:r>
                      </w:p>
                      <w:p w14:paraId="67566727" w14:textId="77777777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核心职责与成果：</w:t>
                        </w:r>
                      </w:p>
                      <w:p w14:paraId="78C02386" w14:textId="77777777" w:rsidR="003C4911" w:rsidRPr="003C4911" w:rsidRDefault="003C4911" w:rsidP="003C4911">
                        <w:pPr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梳理用户从需求表达、条件澄清、商品推荐到查看图片和推荐理由的核心路径，拆解 MVP 功能边界与多轮对话交互流程。</w:t>
                        </w:r>
                      </w:p>
                      <w:p w14:paraId="7E1FBC25" w14:textId="77777777" w:rsidR="003C4911" w:rsidRPr="003C4911" w:rsidRDefault="003C4911" w:rsidP="003C4911">
                        <w:pPr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将用户 query 中的预算、风格、季节、材质、品牌、性别等非结构化需求转化为商品筛选字段，设计检索与排序规则。</w:t>
                        </w:r>
                      </w:p>
                      <w:p w14:paraId="2281CA02" w14:textId="77777777" w:rsidR="003C4911" w:rsidRPr="003C4911" w:rsidRDefault="003C4911" w:rsidP="003C4911">
                        <w:pPr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规划服装知识库能力，覆盖面料、洗护、搭配等高频问题，并通过 RAG 为推荐结果补充可解释理由，提升用户信任感。</w:t>
                        </w:r>
                      </w:p>
                      <w:p w14:paraId="682F7E39" w14:textId="77777777" w:rsidR="003C4911" w:rsidRPr="003C4911" w:rsidRDefault="003C4911" w:rsidP="003C4911">
                        <w:pPr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参与混合检索方案设计与验证（向量检索、BM25、RRF、重排序），关注召回相关性、推荐命中率与响应时延等关键指标。</w:t>
                        </w:r>
                      </w:p>
                      <w:p w14:paraId="010A4633" w14:textId="77777777" w:rsidR="003C4911" w:rsidRPr="003C4911" w:rsidRDefault="003C4911" w:rsidP="003C4911">
                        <w:pPr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推动原型落地，完成推荐问答、商品图片展示、历史记录、知识库文件管理等功能，便于演示、测试和迭代。</w:t>
                        </w:r>
                      </w:p>
                      <w:p w14:paraId="0233BED0" w14:textId="77777777" w:rsidR="003C4911" w:rsidRPr="003C4911" w:rsidRDefault="003C4911" w:rsidP="003C4911">
                        <w:pPr>
                          <w:numPr>
                            <w:ilvl w:val="0"/>
                            <w:numId w:val="7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沉淀测试用例与流程检查点，覆盖检索融合、中文分词、商品文档构建和状态流转，提升产品稳定性。</w:t>
                        </w:r>
                      </w:p>
                      <w:p w14:paraId="4448D5AA" w14:textId="7E9F0CF6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项目名称：AI 服装智能导购系统（Agent 订单助手）</w:t>
                        </w: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br/>
                        </w: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关键词：</w:t>
                        </w: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AI导购、Agent工具调用、用户流程设计、订单链路、风险控制、多轮对话、Streamlit、LangGraph、SQLite、Docker</w:t>
                        </w:r>
                      </w:p>
                      <w:p w14:paraId="3939A935" w14:textId="77777777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项目描述：</w:t>
                        </w: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br/>
                          <w:t>面向服装零售场景设计对话式 AI 导购产品，覆盖咨询、商品检索、个性化推荐、下单确认、订单查询与取消等流程，验证 AI Agent 在交易链路中的可控性与可用性。</w:t>
                        </w:r>
                      </w:p>
                      <w:p w14:paraId="741D36E9" w14:textId="77777777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b/>
                            <w:bCs/>
                            <w:color w:val="1F497D" w:themeColor="text2"/>
                            <w:sz w:val="16"/>
                            <w:szCs w:val="16"/>
                          </w:rPr>
                          <w:t>核心职责与成果：</w:t>
                        </w:r>
                      </w:p>
                      <w:p w14:paraId="1FD06EA0" w14:textId="77777777" w:rsidR="003C4911" w:rsidRPr="003C4911" w:rsidRDefault="003C4911" w:rsidP="003C4911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以导购业务流程为主线，将商品检索、推荐生成、订单创建、订单查询和取消拆分为可调用工具，设计清晰的功能边界。</w:t>
                        </w:r>
                      </w:p>
                      <w:p w14:paraId="1A30ABD8" w14:textId="77777777" w:rsidR="003C4911" w:rsidRPr="003C4911" w:rsidRDefault="003C4911" w:rsidP="003C4911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针对下单、取消订单等高风险动作设计二次确认机制，减少 AI 误操作，提升用户体验和业务安全性。</w:t>
                        </w:r>
                      </w:p>
                      <w:p w14:paraId="583D4E64" w14:textId="77777777" w:rsidR="003C4911" w:rsidRPr="003C4911" w:rsidRDefault="003C4911" w:rsidP="003C4911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设计商品库存与订单状态规则，覆盖库存校验、事务下单、库存扣减、取消恢复和状态查询等关键场景。</w:t>
                        </w:r>
                      </w:p>
                      <w:p w14:paraId="42F532C3" w14:textId="77777777" w:rsidR="003C4911" w:rsidRPr="003C4911" w:rsidRDefault="003C4911" w:rsidP="003C4911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构建聊天式交互原型，支持历史消息、订单确认、工作流展示和工具调用调试，便于观察用户路径与定位问题。</w:t>
                        </w:r>
                      </w:p>
                      <w:p w14:paraId="53A933E9" w14:textId="77777777" w:rsidR="003C4911" w:rsidRPr="003C4911" w:rsidRDefault="003C4911" w:rsidP="003C4911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通过 Docker 部署演示环境，支持环境变量配置、数据库持久化和健康检查，保证原型可复现、可演示。</w:t>
                        </w:r>
                      </w:p>
                      <w:p w14:paraId="1D396004" w14:textId="77777777" w:rsidR="003C4911" w:rsidRPr="003C4911" w:rsidRDefault="003C4911" w:rsidP="003C4911">
                        <w:pPr>
                          <w:numPr>
                            <w:ilvl w:val="0"/>
                            <w:numId w:val="6"/>
                          </w:num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总结产品迭代问题，如意图识别不稳定、工具调用可解释性不足等，并提出日志、调试面板和人工确认等优化方向。</w:t>
                        </w:r>
                      </w:p>
                      <w:p w14:paraId="1AA36B95" w14:textId="710ABEDB" w:rsidR="00EF1F01" w:rsidRPr="003C4911" w:rsidRDefault="00EF1F0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3"/>
                            <w:szCs w:val="13"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3C491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6B09E8D" wp14:editId="335F2FFB">
                <wp:simplePos x="0" y="0"/>
                <wp:positionH relativeFrom="page">
                  <wp:posOffset>123825</wp:posOffset>
                </wp:positionH>
                <wp:positionV relativeFrom="paragraph">
                  <wp:posOffset>6468745</wp:posOffset>
                </wp:positionV>
                <wp:extent cx="337185" cy="339090"/>
                <wp:effectExtent l="0" t="0" r="24765" b="22860"/>
                <wp:wrapNone/>
                <wp:docPr id="1800622446" name="椭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33909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 w="12700" cap="flat" cmpd="sng">
                          <a:solidFill>
                            <a:srgbClr val="9DC3E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FC4810" w14:textId="77777777" w:rsidR="003C4911" w:rsidRDefault="003C4911" w:rsidP="003C4911"/>
                        </w:txbxContent>
                      </wps:txbx>
                      <wps:bodyPr vert="horz" wrap="square" anchor="ctr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B09E8D" id="椭圆 154" o:spid="_x0000_s1042" style="position:absolute;left:0;text-align:left;margin-left:9.75pt;margin-top:509.35pt;width:26.55pt;height:26.7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" fillcolor="#1f497d [3215]" strokecolor="#9dc3e6" strokeweight="1pt">
                <v:textbox>
                  <w:txbxContent>
                    <w:p w14:paraId="54FC4810" w14:textId="77777777" w:rsidR="003C4911" w:rsidRDefault="003C4911" w:rsidP="003C4911"/>
                  </w:txbxContent>
                </v:textbox>
                <w10:wrap anchorx="page"/>
              </v:oval>
            </w:pict>
          </mc:Fallback>
        </mc:AlternateContent>
      </w:r>
      <w:r w:rsidR="003C491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D2313B" wp14:editId="5FE01A56">
                <wp:simplePos x="0" y="0"/>
                <wp:positionH relativeFrom="column">
                  <wp:posOffset>-941070</wp:posOffset>
                </wp:positionH>
                <wp:positionV relativeFrom="paragraph">
                  <wp:posOffset>6521662</wp:posOffset>
                </wp:positionV>
                <wp:extent cx="207645" cy="195580"/>
                <wp:effectExtent l="0" t="0" r="20955" b="13970"/>
                <wp:wrapNone/>
                <wp:docPr id="2081021269" name="任意多边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1955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9747" y="2948"/>
                            </a:cxn>
                            <a:cxn ang="0">
                              <a:pos x="96343" y="2948"/>
                            </a:cxn>
                            <a:cxn ang="0">
                              <a:pos x="99393" y="5996"/>
                            </a:cxn>
                            <a:cxn ang="0">
                              <a:pos x="99393" y="192532"/>
                            </a:cxn>
                            <a:cxn ang="0">
                              <a:pos x="96343" y="195580"/>
                            </a:cxn>
                            <a:cxn ang="0">
                              <a:pos x="59747" y="195580"/>
                            </a:cxn>
                            <a:cxn ang="0">
                              <a:pos x="56698" y="192532"/>
                            </a:cxn>
                            <a:cxn ang="0">
                              <a:pos x="56698" y="5996"/>
                            </a:cxn>
                            <a:cxn ang="0">
                              <a:pos x="59747" y="2948"/>
                            </a:cxn>
                            <a:cxn ang="0">
                              <a:pos x="3049" y="2948"/>
                            </a:cxn>
                            <a:cxn ang="0">
                              <a:pos x="39645" y="2948"/>
                            </a:cxn>
                            <a:cxn ang="0">
                              <a:pos x="42695" y="5996"/>
                            </a:cxn>
                            <a:cxn ang="0">
                              <a:pos x="42695" y="192532"/>
                            </a:cxn>
                            <a:cxn ang="0">
                              <a:pos x="39645" y="195580"/>
                            </a:cxn>
                            <a:cxn ang="0">
                              <a:pos x="3049" y="195580"/>
                            </a:cxn>
                            <a:cxn ang="0">
                              <a:pos x="0" y="192532"/>
                            </a:cxn>
                            <a:cxn ang="0">
                              <a:pos x="0" y="5996"/>
                            </a:cxn>
                            <a:cxn ang="0">
                              <a:pos x="3049" y="2948"/>
                            </a:cxn>
                            <a:cxn ang="0">
                              <a:pos x="154345" y="117"/>
                            </a:cxn>
                            <a:cxn ang="0">
                              <a:pos x="158154" y="2249"/>
                            </a:cxn>
                            <a:cxn ang="0">
                              <a:pos x="207527" y="181992"/>
                            </a:cxn>
                            <a:cxn ang="0">
                              <a:pos x="205394" y="185800"/>
                            </a:cxn>
                            <a:cxn ang="0">
                              <a:pos x="170193" y="195397"/>
                            </a:cxn>
                            <a:cxn ang="0">
                              <a:pos x="166383" y="193264"/>
                            </a:cxn>
                            <a:cxn ang="0">
                              <a:pos x="117010" y="13521"/>
                            </a:cxn>
                            <a:cxn ang="0">
                              <a:pos x="119144" y="9713"/>
                            </a:cxn>
                            <a:cxn ang="0">
                              <a:pos x="154345" y="117"/>
                            </a:cxn>
                          </a:cxnLst>
                          <a:rect l="0" t="0" r="0" b="0"/>
                          <a:pathLst>
                            <a:path w="2401132" h="2266188">
                              <a:moveTo>
                                <a:pt x="690902" y="34163"/>
                              </a:moveTo>
                              <a:cubicBezTo>
                                <a:pt x="1114085" y="34163"/>
                                <a:pt x="1114085" y="34163"/>
                                <a:pt x="1114085" y="34163"/>
                              </a:cubicBezTo>
                              <a:cubicBezTo>
                                <a:pt x="1133481" y="34163"/>
                                <a:pt x="1149350" y="50056"/>
                                <a:pt x="1149350" y="69480"/>
                              </a:cubicBezTo>
                              <a:lnTo>
                                <a:pt x="1149350" y="2230871"/>
                              </a:lnTo>
                              <a:cubicBezTo>
                                <a:pt x="1149350" y="2250296"/>
                                <a:pt x="1133481" y="2266188"/>
                                <a:pt x="1114085" y="2266188"/>
                              </a:cubicBezTo>
                              <a:cubicBezTo>
                                <a:pt x="690902" y="2266188"/>
                                <a:pt x="690902" y="2266188"/>
                                <a:pt x="690902" y="2266188"/>
                              </a:cubicBezTo>
                              <a:cubicBezTo>
                                <a:pt x="671506" y="2266188"/>
                                <a:pt x="655637" y="2250296"/>
                                <a:pt x="655637" y="2230871"/>
                              </a:cubicBezTo>
                              <a:cubicBezTo>
                                <a:pt x="655637" y="69480"/>
                                <a:pt x="655637" y="69480"/>
                                <a:pt x="655637" y="69480"/>
                              </a:cubicBezTo>
                              <a:cubicBezTo>
                                <a:pt x="655637" y="50056"/>
                                <a:pt x="671506" y="34163"/>
                                <a:pt x="690902" y="34163"/>
                              </a:cubicBezTo>
                              <a:close/>
                              <a:moveTo>
                                <a:pt x="35265" y="34163"/>
                              </a:moveTo>
                              <a:cubicBezTo>
                                <a:pt x="458448" y="34163"/>
                                <a:pt x="458448" y="34163"/>
                                <a:pt x="458448" y="34163"/>
                              </a:cubicBezTo>
                              <a:cubicBezTo>
                                <a:pt x="477844" y="34163"/>
                                <a:pt x="493713" y="50056"/>
                                <a:pt x="493713" y="69480"/>
                              </a:cubicBezTo>
                              <a:lnTo>
                                <a:pt x="493713" y="2230871"/>
                              </a:lnTo>
                              <a:cubicBezTo>
                                <a:pt x="493713" y="2250296"/>
                                <a:pt x="477844" y="2266188"/>
                                <a:pt x="458448" y="2266188"/>
                              </a:cubicBezTo>
                              <a:cubicBezTo>
                                <a:pt x="35265" y="2266188"/>
                                <a:pt x="35265" y="2266188"/>
                                <a:pt x="35265" y="2266188"/>
                              </a:cubicBezTo>
                              <a:cubicBezTo>
                                <a:pt x="15869" y="2266188"/>
                                <a:pt x="0" y="2250296"/>
                                <a:pt x="0" y="2230871"/>
                              </a:cubicBezTo>
                              <a:cubicBezTo>
                                <a:pt x="0" y="69480"/>
                                <a:pt x="0" y="69480"/>
                                <a:pt x="0" y="69480"/>
                              </a:cubicBezTo>
                              <a:cubicBezTo>
                                <a:pt x="0" y="50056"/>
                                <a:pt x="15869" y="34163"/>
                                <a:pt x="35265" y="34163"/>
                              </a:cubicBezTo>
                              <a:close/>
                              <a:moveTo>
                                <a:pt x="1784794" y="1358"/>
                              </a:moveTo>
                              <a:cubicBezTo>
                                <a:pt x="1804177" y="-3937"/>
                                <a:pt x="1823561" y="6653"/>
                                <a:pt x="1828847" y="26067"/>
                              </a:cubicBezTo>
                              <a:lnTo>
                                <a:pt x="2399776" y="2108750"/>
                              </a:lnTo>
                              <a:cubicBezTo>
                                <a:pt x="2405062" y="2128164"/>
                                <a:pt x="2394489" y="2147579"/>
                                <a:pt x="2375106" y="2152874"/>
                              </a:cubicBezTo>
                              <a:cubicBezTo>
                                <a:pt x="1968055" y="2264068"/>
                                <a:pt x="1968055" y="2264068"/>
                                <a:pt x="1968055" y="2264068"/>
                              </a:cubicBezTo>
                              <a:cubicBezTo>
                                <a:pt x="1948672" y="2269363"/>
                                <a:pt x="1929288" y="2258773"/>
                                <a:pt x="1924002" y="2239358"/>
                              </a:cubicBezTo>
                              <a:cubicBezTo>
                                <a:pt x="1353073" y="156677"/>
                                <a:pt x="1353073" y="156677"/>
                                <a:pt x="1353073" y="156677"/>
                              </a:cubicBezTo>
                              <a:cubicBezTo>
                                <a:pt x="1347787" y="137262"/>
                                <a:pt x="1358360" y="117847"/>
                                <a:pt x="1377743" y="112552"/>
                              </a:cubicBezTo>
                              <a:cubicBezTo>
                                <a:pt x="1784794" y="1358"/>
                                <a:pt x="1784794" y="1358"/>
                                <a:pt x="1784794" y="135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254432FF" id="任意多边形 155" o:spid="_x0000_s1026" style="position:absolute;margin-left:-74.1pt;margin-top:513.5pt;width:16.35pt;height:15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01132,2266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" path="m690902,34163v423183,,423183,,423183,c1133481,34163,1149350,50056,1149350,69480r,2161391c1149350,2250296,1133481,2266188,1114085,2266188v-423183,,-423183,,-423183,c671506,2266188,655637,2250296,655637,2230871v,-2161391,,-2161391,,-2161391c655637,50056,671506,34163,690902,34163xm35265,34163v423183,,423183,,423183,c477844,34163,493713,50056,493713,69480r,2161391c493713,2250296,477844,2266188,458448,2266188v-423183,,-423183,,-423183,c15869,2266188,,2250296,,2230871,,69480,,69480,,69480,,50056,15869,34163,35265,34163xm1784794,1358v19383,-5295,38767,5295,44053,24709l2399776,2108750v5286,19414,-5287,38829,-24670,44124c1968055,2264068,1968055,2264068,1968055,2264068v-19383,5295,-38767,-5295,-44053,-24710c1353073,156677,1353073,156677,1353073,156677v-5286,-19415,5287,-38830,24670,-44125c1784794,1358,1784794,1358,1784794,1358xe" fillcolor="#1f497d [3215]" strokecolor="white">
                <v:stroke joinstyle="miter"/>
                <v:path arrowok="t" o:connecttype="custom" o:connectlocs="59747,2948;96343,2948;99393,5996;99393,192532;96343,195580;59747,195580;56698,192532;56698,5996;59747,2948;3049,2948;39645,2948;42695,5996;42695,192532;39645,195580;3049,195580;0,192532;0,5996;3049,2948;154345,117;158154,2249;207527,181992;205394,185800;170193,195397;166383,193264;117010,13521;119144,9713;154345,117" o:connectangles="0,0,0,0,0,0,0,0,0,0,0,0,0,0,0,0,0,0,0,0,0,0,0,0,0,0,0" textboxrect="0,0,2401132,2266188"/>
              </v:shape>
            </w:pict>
          </mc:Fallback>
        </mc:AlternateContent>
      </w:r>
      <w:r w:rsidR="003C4911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0D6A54B" wp14:editId="0B62BC9B">
                <wp:simplePos x="0" y="0"/>
                <wp:positionH relativeFrom="margin">
                  <wp:posOffset>-625277</wp:posOffset>
                </wp:positionH>
                <wp:positionV relativeFrom="page">
                  <wp:posOffset>8799618</wp:posOffset>
                </wp:positionV>
                <wp:extent cx="6997065" cy="901091"/>
                <wp:effectExtent l="0" t="0" r="0" b="0"/>
                <wp:wrapNone/>
                <wp:docPr id="168328983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7065" cy="901091"/>
                          <a:chOff x="-4020" y="-225615"/>
                          <a:chExt cx="6998573" cy="901708"/>
                        </a:xfrm>
                      </wpg:grpSpPr>
                      <wpg:grpSp>
                        <wpg:cNvPr id="1795234162" name="组合 23"/>
                        <wpg:cNvGrpSpPr/>
                        <wpg:grpSpPr>
                          <a:xfrm>
                            <a:off x="5117" y="-225615"/>
                            <a:ext cx="6989436" cy="292547"/>
                            <a:chOff x="5117" y="-247716"/>
                            <a:chExt cx="6989443" cy="256286"/>
                          </a:xfrm>
                        </wpg:grpSpPr>
                        <wps:wsp>
                          <wps:cNvPr id="2098167303" name="矩形 26"/>
                          <wps:cNvSpPr/>
                          <wps:spPr>
                            <a:xfrm>
                              <a:off x="47624" y="-247716"/>
                              <a:ext cx="6946936" cy="252006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 w="12700">
                              <a:noFill/>
                            </a:ln>
                          </wps:spPr>
                          <wps:txbx>
                            <w:txbxContent>
                              <w:p w14:paraId="0579CBF2" w14:textId="5A3CE59C" w:rsidR="003C4911" w:rsidRPr="00524823" w:rsidRDefault="003C4911" w:rsidP="003C4911">
                                <w:pPr>
                                  <w:adjustRightInd w:val="0"/>
                                  <w:snapToGrid w:val="0"/>
                                  <w:spacing w:line="400" w:lineRule="exact"/>
                                  <w:jc w:val="left"/>
                                  <w:rPr>
                                    <w:b/>
                                    <w:bCs/>
                                    <w:color w:val="1F497D" w:themeColor="text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1F497D" w:themeColor="text2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  <w:p w14:paraId="2C91AFCC" w14:textId="77777777" w:rsidR="003C4911" w:rsidRDefault="003C4911" w:rsidP="003C4911">
                                <w:pPr>
                                  <w:adjustRightInd w:val="0"/>
                                  <w:snapToGrid w:val="0"/>
                                  <w:spacing w:line="400" w:lineRule="exact"/>
                                </w:pPr>
                              </w:p>
                            </w:txbxContent>
                          </wps:txbx>
                          <wps:bodyPr vert="horz" wrap="square" lIns="91440" tIns="0" rIns="91440" bIns="0" anchor="ctr" upright="1"/>
                        </wps:wsp>
                        <wps:wsp>
                          <wps:cNvPr id="798714720" name="矩形 21"/>
                          <wps:cNvSpPr/>
                          <wps:spPr>
                            <a:xfrm>
                              <a:off x="5117" y="-243430"/>
                              <a:ext cx="45723" cy="25200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744586203" name="文本框 2"/>
                        <wps:cNvSpPr txBox="1"/>
                        <wps:spPr>
                          <a:xfrm>
                            <a:off x="-4020" y="61627"/>
                            <a:ext cx="6921721" cy="614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053D28" w14:textId="01CC8764" w:rsidR="003C4911" w:rsidRPr="003C4911" w:rsidRDefault="003C4911" w:rsidP="003C491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1F497D" w:themeColor="text2"/>
                                  <w:sz w:val="16"/>
                                  <w:szCs w:val="16"/>
                                </w:rPr>
                              </w:pPr>
                              <w:r w:rsidRPr="003C4911">
                                <w:rPr>
                                  <w:rFonts w:ascii="微软雅黑" w:eastAsia="微软雅黑" w:hAnsi="微软雅黑"/>
                                  <w:color w:val="1F497D" w:themeColor="text2"/>
                                  <w:sz w:val="16"/>
                                  <w:szCs w:val="16"/>
                                </w:rPr>
                                <w:t>定位 AI 产品经理方向，具备 AI 应用项目实践和技术理解，熟悉 LLM、RAG、Agent、向量检索、工具调用等产品化模式，能从用户场景出发拆解需求、定义功能流程与验收标准。具备 Python、后端和数据库基础，能与研发沟通实现边界、数据结构和效果指标；学习能力强，关注用户体验、业务安全和可交付原型。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D6A54B" id="_x0000_s1043" style="position:absolute;left:0;text-align:left;margin-left:-49.25pt;margin-top:692.9pt;width:550.95pt;height:70.95pt;z-index:251696128;mso-position-horizontal-relative:margin;mso-position-vertical-relative:page;mso-width-relative:margin;mso-height-relative:margin" coordorigin="-40,-2256" coordsize="69985,9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">
                <v:group id="组合 23" o:spid="_x0000_s1044" style="position:absolute;left:51;top:-2256;width:69894;height:2925" coordorigin="51,-2477" coordsize="69894,2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">
                  <v:rect id="矩形 26" o:spid="_x0000_s1045" style="position:absolute;left:476;top:-2477;width:69469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" fillcolor="#f2f2f2" stroked="f" strokeweight="1pt">
                    <v:textbox inset=",0,,0">
                      <w:txbxContent>
                        <w:p w14:paraId="0579CBF2" w14:textId="5A3CE59C" w:rsidR="003C4911" w:rsidRPr="00524823" w:rsidRDefault="003C4911" w:rsidP="003C4911">
                          <w:pPr>
                            <w:adjustRightInd w:val="0"/>
                            <w:snapToGrid w:val="0"/>
                            <w:spacing w:line="400" w:lineRule="exact"/>
                            <w:jc w:val="left"/>
                            <w:rPr>
                              <w:b/>
                              <w:bCs/>
                              <w:color w:val="1F497D" w:themeColor="text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1F497D" w:themeColor="text2"/>
                              <w:sz w:val="28"/>
                              <w:szCs w:val="28"/>
                            </w:rPr>
                            <w:t>自我评价</w:t>
                          </w:r>
                        </w:p>
                        <w:p w14:paraId="2C91AFCC" w14:textId="77777777" w:rsidR="003C4911" w:rsidRDefault="003C4911" w:rsidP="003C4911">
                          <w:pPr>
                            <w:adjustRightInd w:val="0"/>
                            <w:snapToGrid w:val="0"/>
                            <w:spacing w:line="400" w:lineRule="exact"/>
                          </w:pPr>
                        </w:p>
                      </w:txbxContent>
                    </v:textbox>
                  </v:rect>
                  <v:rect id="矩形 21" o:spid="_x0000_s1046" style="position:absolute;left:51;top:-2434;width:457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" fillcolor="#9dc3e6" stroked="f" strokeweight="1pt"/>
                </v:group>
                <v:shape id="文本框 2" o:spid="_x0000_s1047" type="#_x0000_t202" style="position:absolute;left:-40;top:616;width:69217;height:6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" filled="f" stroked="f">
                  <v:textbox style="mso-fit-shape-to-text:t">
                    <w:txbxContent>
                      <w:p w14:paraId="0A053D28" w14:textId="01CC8764" w:rsidR="003C4911" w:rsidRPr="003C4911" w:rsidRDefault="003C4911" w:rsidP="003C491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1F497D" w:themeColor="text2"/>
                            <w:sz w:val="16"/>
                            <w:szCs w:val="16"/>
                          </w:rPr>
                        </w:pPr>
                        <w:r w:rsidRPr="003C4911">
                          <w:rPr>
                            <w:rFonts w:ascii="微软雅黑" w:eastAsia="微软雅黑" w:hAnsi="微软雅黑"/>
                            <w:color w:val="1F497D" w:themeColor="text2"/>
                            <w:sz w:val="16"/>
                            <w:szCs w:val="16"/>
                          </w:rPr>
                          <w:t>定位 AI 产品经理方向，具备 AI 应用项目实践和技术理解，熟悉 LLM、RAG、Agent、向量检索、工具调用等产品化模式，能从用户场景出发拆解需求、定义功能流程与验收标准。具备 Python、后端和数据库基础，能与研发沟通实现边界、数据结构和效果指标；学习能力强，关注用户体验、业务安全和可交付原型。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3C491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71B251" wp14:editId="4DAB9A4F">
                <wp:simplePos x="0" y="0"/>
                <wp:positionH relativeFrom="column">
                  <wp:posOffset>-1009015</wp:posOffset>
                </wp:positionH>
                <wp:positionV relativeFrom="paragraph">
                  <wp:posOffset>1626235</wp:posOffset>
                </wp:positionV>
                <wp:extent cx="207645" cy="199390"/>
                <wp:effectExtent l="0" t="0" r="20955" b="10160"/>
                <wp:wrapNone/>
                <wp:docPr id="65" name="任意多边形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" cy="1993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9747" y="2948"/>
                            </a:cxn>
                            <a:cxn ang="0">
                              <a:pos x="96343" y="2948"/>
                            </a:cxn>
                            <a:cxn ang="0">
                              <a:pos x="99393" y="5996"/>
                            </a:cxn>
                            <a:cxn ang="0">
                              <a:pos x="99393" y="192532"/>
                            </a:cxn>
                            <a:cxn ang="0">
                              <a:pos x="96343" y="195580"/>
                            </a:cxn>
                            <a:cxn ang="0">
                              <a:pos x="59747" y="195580"/>
                            </a:cxn>
                            <a:cxn ang="0">
                              <a:pos x="56698" y="192532"/>
                            </a:cxn>
                            <a:cxn ang="0">
                              <a:pos x="56698" y="5996"/>
                            </a:cxn>
                            <a:cxn ang="0">
                              <a:pos x="59747" y="2948"/>
                            </a:cxn>
                            <a:cxn ang="0">
                              <a:pos x="3049" y="2948"/>
                            </a:cxn>
                            <a:cxn ang="0">
                              <a:pos x="39645" y="2948"/>
                            </a:cxn>
                            <a:cxn ang="0">
                              <a:pos x="42695" y="5996"/>
                            </a:cxn>
                            <a:cxn ang="0">
                              <a:pos x="42695" y="192532"/>
                            </a:cxn>
                            <a:cxn ang="0">
                              <a:pos x="39645" y="195580"/>
                            </a:cxn>
                            <a:cxn ang="0">
                              <a:pos x="3049" y="195580"/>
                            </a:cxn>
                            <a:cxn ang="0">
                              <a:pos x="0" y="192532"/>
                            </a:cxn>
                            <a:cxn ang="0">
                              <a:pos x="0" y="5996"/>
                            </a:cxn>
                            <a:cxn ang="0">
                              <a:pos x="3049" y="2948"/>
                            </a:cxn>
                            <a:cxn ang="0">
                              <a:pos x="154345" y="117"/>
                            </a:cxn>
                            <a:cxn ang="0">
                              <a:pos x="158154" y="2249"/>
                            </a:cxn>
                            <a:cxn ang="0">
                              <a:pos x="207527" y="181992"/>
                            </a:cxn>
                            <a:cxn ang="0">
                              <a:pos x="205394" y="185800"/>
                            </a:cxn>
                            <a:cxn ang="0">
                              <a:pos x="170193" y="195397"/>
                            </a:cxn>
                            <a:cxn ang="0">
                              <a:pos x="166383" y="193264"/>
                            </a:cxn>
                            <a:cxn ang="0">
                              <a:pos x="117010" y="13521"/>
                            </a:cxn>
                            <a:cxn ang="0">
                              <a:pos x="119144" y="9713"/>
                            </a:cxn>
                            <a:cxn ang="0">
                              <a:pos x="154345" y="117"/>
                            </a:cxn>
                          </a:cxnLst>
                          <a:rect l="0" t="0" r="0" b="0"/>
                          <a:pathLst>
                            <a:path w="2401132" h="2266188">
                              <a:moveTo>
                                <a:pt x="690902" y="34163"/>
                              </a:moveTo>
                              <a:cubicBezTo>
                                <a:pt x="1114085" y="34163"/>
                                <a:pt x="1114085" y="34163"/>
                                <a:pt x="1114085" y="34163"/>
                              </a:cubicBezTo>
                              <a:cubicBezTo>
                                <a:pt x="1133481" y="34163"/>
                                <a:pt x="1149350" y="50056"/>
                                <a:pt x="1149350" y="69480"/>
                              </a:cubicBezTo>
                              <a:lnTo>
                                <a:pt x="1149350" y="2230871"/>
                              </a:lnTo>
                              <a:cubicBezTo>
                                <a:pt x="1149350" y="2250296"/>
                                <a:pt x="1133481" y="2266188"/>
                                <a:pt x="1114085" y="2266188"/>
                              </a:cubicBezTo>
                              <a:cubicBezTo>
                                <a:pt x="690902" y="2266188"/>
                                <a:pt x="690902" y="2266188"/>
                                <a:pt x="690902" y="2266188"/>
                              </a:cubicBezTo>
                              <a:cubicBezTo>
                                <a:pt x="671506" y="2266188"/>
                                <a:pt x="655637" y="2250296"/>
                                <a:pt x="655637" y="2230871"/>
                              </a:cubicBezTo>
                              <a:cubicBezTo>
                                <a:pt x="655637" y="69480"/>
                                <a:pt x="655637" y="69480"/>
                                <a:pt x="655637" y="69480"/>
                              </a:cubicBezTo>
                              <a:cubicBezTo>
                                <a:pt x="655637" y="50056"/>
                                <a:pt x="671506" y="34163"/>
                                <a:pt x="690902" y="34163"/>
                              </a:cubicBezTo>
                              <a:close/>
                              <a:moveTo>
                                <a:pt x="35265" y="34163"/>
                              </a:moveTo>
                              <a:cubicBezTo>
                                <a:pt x="458448" y="34163"/>
                                <a:pt x="458448" y="34163"/>
                                <a:pt x="458448" y="34163"/>
                              </a:cubicBezTo>
                              <a:cubicBezTo>
                                <a:pt x="477844" y="34163"/>
                                <a:pt x="493713" y="50056"/>
                                <a:pt x="493713" y="69480"/>
                              </a:cubicBezTo>
                              <a:lnTo>
                                <a:pt x="493713" y="2230871"/>
                              </a:lnTo>
                              <a:cubicBezTo>
                                <a:pt x="493713" y="2250296"/>
                                <a:pt x="477844" y="2266188"/>
                                <a:pt x="458448" y="2266188"/>
                              </a:cubicBezTo>
                              <a:cubicBezTo>
                                <a:pt x="35265" y="2266188"/>
                                <a:pt x="35265" y="2266188"/>
                                <a:pt x="35265" y="2266188"/>
                              </a:cubicBezTo>
                              <a:cubicBezTo>
                                <a:pt x="15869" y="2266188"/>
                                <a:pt x="0" y="2250296"/>
                                <a:pt x="0" y="2230871"/>
                              </a:cubicBezTo>
                              <a:cubicBezTo>
                                <a:pt x="0" y="69480"/>
                                <a:pt x="0" y="69480"/>
                                <a:pt x="0" y="69480"/>
                              </a:cubicBezTo>
                              <a:cubicBezTo>
                                <a:pt x="0" y="50056"/>
                                <a:pt x="15869" y="34163"/>
                                <a:pt x="35265" y="34163"/>
                              </a:cubicBezTo>
                              <a:close/>
                              <a:moveTo>
                                <a:pt x="1784794" y="1358"/>
                              </a:moveTo>
                              <a:cubicBezTo>
                                <a:pt x="1804177" y="-3937"/>
                                <a:pt x="1823561" y="6653"/>
                                <a:pt x="1828847" y="26067"/>
                              </a:cubicBezTo>
                              <a:lnTo>
                                <a:pt x="2399776" y="2108750"/>
                              </a:lnTo>
                              <a:cubicBezTo>
                                <a:pt x="2405062" y="2128164"/>
                                <a:pt x="2394489" y="2147579"/>
                                <a:pt x="2375106" y="2152874"/>
                              </a:cubicBezTo>
                              <a:cubicBezTo>
                                <a:pt x="1968055" y="2264068"/>
                                <a:pt x="1968055" y="2264068"/>
                                <a:pt x="1968055" y="2264068"/>
                              </a:cubicBezTo>
                              <a:cubicBezTo>
                                <a:pt x="1948672" y="2269363"/>
                                <a:pt x="1929288" y="2258773"/>
                                <a:pt x="1924002" y="2239358"/>
                              </a:cubicBezTo>
                              <a:cubicBezTo>
                                <a:pt x="1353073" y="156677"/>
                                <a:pt x="1353073" y="156677"/>
                                <a:pt x="1353073" y="156677"/>
                              </a:cubicBezTo>
                              <a:cubicBezTo>
                                <a:pt x="1347787" y="137262"/>
                                <a:pt x="1358360" y="117847"/>
                                <a:pt x="1377743" y="112552"/>
                              </a:cubicBezTo>
                              <a:cubicBezTo>
                                <a:pt x="1784794" y="1358"/>
                                <a:pt x="1784794" y="1358"/>
                                <a:pt x="1784794" y="135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wrap="square" anchor="ctr" upright="1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38EA8" id="任意多边形 155" o:spid="_x0000_s1026" style="position:absolute;margin-left:-79.45pt;margin-top:128.05pt;width:16.35pt;height:15.7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401132,2266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" path="m690902,34163v423183,,423183,,423183,c1133481,34163,1149350,50056,1149350,69480r,2161391c1149350,2250296,1133481,2266188,1114085,2266188v-423183,,-423183,,-423183,c671506,2266188,655637,2250296,655637,2230871v,-2161391,,-2161391,,-2161391c655637,50056,671506,34163,690902,34163xm35265,34163v423183,,423183,,423183,c477844,34163,493713,50056,493713,69480r,2161391c493713,2250296,477844,2266188,458448,2266188v-423183,,-423183,,-423183,c15869,2266188,,2250296,,2230871,,69480,,69480,,69480,,50056,15869,34163,35265,34163xm1784794,1358v19383,-5295,38767,5295,44053,24709l2399776,2108750v5286,19414,-5287,38829,-24670,44124c1968055,2264068,1968055,2264068,1968055,2264068v-19383,5295,-38767,-5295,-44053,-24710c1353073,156677,1353073,156677,1353073,156677v-5286,-19415,5287,-38830,24670,-44125c1784794,1358,1784794,1358,1784794,1358xe" fillcolor="#1f497d [3215]" strokecolor="white">
                <v:stroke joinstyle="miter"/>
                <v:path arrowok="t" o:connecttype="custom" o:connectlocs="59747,2948;96343,2948;99393,5996;99393,192532;96343,195580;59747,195580;56698,192532;56698,5996;59747,2948;3049,2948;39645,2948;42695,5996;42695,192532;39645,195580;3049,195580;0,192532;0,5996;3049,2948;154345,117;158154,2249;207527,181992;205394,185800;170193,195397;166383,193264;117010,13521;119144,9713;154345,117" o:connectangles="0,0,0,0,0,0,0,0,0,0,0,0,0,0,0,0,0,0,0,0,0,0,0,0,0,0,0" textboxrect="0,0,2401132,2266188"/>
              </v:shape>
            </w:pict>
          </mc:Fallback>
        </mc:AlternateContent>
      </w:r>
      <w:r w:rsidR="003C491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B29585" wp14:editId="4162DB2C">
                <wp:simplePos x="0" y="0"/>
                <wp:positionH relativeFrom="page">
                  <wp:posOffset>71332</wp:posOffset>
                </wp:positionH>
                <wp:positionV relativeFrom="paragraph">
                  <wp:posOffset>1575455</wp:posOffset>
                </wp:positionV>
                <wp:extent cx="318770" cy="307340"/>
                <wp:effectExtent l="0" t="0" r="24130" b="16510"/>
                <wp:wrapNone/>
                <wp:docPr id="64" name="椭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" cy="30734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 w="12700" cap="flat" cmpd="sng">
                          <a:solidFill>
                            <a:srgbClr val="9DC3E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E252339" w14:textId="77777777" w:rsidR="00DB3802" w:rsidRDefault="00DB3802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oval w14:anchorId="6CB29585" id="_x0000_s1048" style="position:absolute;left:0;text-align:left;margin-left:5.6pt;margin-top:124.05pt;width:25.1pt;height:24.2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" fillcolor="#1f497d [3215]" strokecolor="#9dc3e6" strokeweight="1pt">
                <v:textbox>
                  <w:txbxContent>
                    <w:p w14:paraId="4E252339" w14:textId="77777777" w:rsidR="00DB3802" w:rsidRDefault="00DB3802">
                      <w:pPr>
                        <w:jc w:val="center"/>
                      </w:pPr>
                    </w:p>
                  </w:txbxContent>
                </v:textbox>
                <w10:wrap anchorx="page"/>
              </v:oval>
            </w:pict>
          </mc:Fallback>
        </mc:AlternateContent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  <w:r w:rsidR="005751F0">
        <w:rPr>
          <w:noProof/>
        </w:rPr>
        <w:tab/>
      </w:r>
    </w:p>
    <w:sectPr w:rsidR="00DB380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74E1" w14:textId="77777777" w:rsidR="00991760" w:rsidRDefault="00991760" w:rsidP="00524823">
      <w:r>
        <w:separator/>
      </w:r>
    </w:p>
  </w:endnote>
  <w:endnote w:type="continuationSeparator" w:id="0">
    <w:p w14:paraId="5E461775" w14:textId="77777777" w:rsidR="00991760" w:rsidRDefault="00991760" w:rsidP="00524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0686A" w14:textId="77777777" w:rsidR="00991760" w:rsidRDefault="00991760" w:rsidP="00524823">
      <w:r>
        <w:separator/>
      </w:r>
    </w:p>
  </w:footnote>
  <w:footnote w:type="continuationSeparator" w:id="0">
    <w:p w14:paraId="1D0CDEDA" w14:textId="77777777" w:rsidR="00991760" w:rsidRDefault="00991760" w:rsidP="00524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00F20"/>
    <w:multiLevelType w:val="hybridMultilevel"/>
    <w:tmpl w:val="D070E8A8"/>
    <w:lvl w:ilvl="0" w:tplc="34AE4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4E0529"/>
    <w:multiLevelType w:val="multilevel"/>
    <w:tmpl w:val="3DA8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16AC"/>
    <w:multiLevelType w:val="hybridMultilevel"/>
    <w:tmpl w:val="0D3AA4E2"/>
    <w:lvl w:ilvl="0" w:tplc="1578E41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6632EBE"/>
    <w:multiLevelType w:val="multilevel"/>
    <w:tmpl w:val="D6DA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5A0E9E"/>
    <w:multiLevelType w:val="multilevel"/>
    <w:tmpl w:val="F4E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350219"/>
    <w:multiLevelType w:val="multilevel"/>
    <w:tmpl w:val="50CE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0F4F69"/>
    <w:multiLevelType w:val="multilevel"/>
    <w:tmpl w:val="86AE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816205">
    <w:abstractNumId w:val="0"/>
  </w:num>
  <w:num w:numId="2" w16cid:durableId="1377772542">
    <w:abstractNumId w:val="2"/>
  </w:num>
  <w:num w:numId="3" w16cid:durableId="996155945">
    <w:abstractNumId w:val="1"/>
  </w:num>
  <w:num w:numId="4" w16cid:durableId="264312374">
    <w:abstractNumId w:val="3"/>
  </w:num>
  <w:num w:numId="5" w16cid:durableId="815999346">
    <w:abstractNumId w:val="5"/>
  </w:num>
  <w:num w:numId="6" w16cid:durableId="1856385482">
    <w:abstractNumId w:val="6"/>
  </w:num>
  <w:num w:numId="7" w16cid:durableId="12602161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6D7D11"/>
    <w:rsid w:val="000C5695"/>
    <w:rsid w:val="001130B3"/>
    <w:rsid w:val="0014116A"/>
    <w:rsid w:val="001A07D7"/>
    <w:rsid w:val="001D3E47"/>
    <w:rsid w:val="001F7CD3"/>
    <w:rsid w:val="002208BB"/>
    <w:rsid w:val="002363FC"/>
    <w:rsid w:val="0025649A"/>
    <w:rsid w:val="002B2320"/>
    <w:rsid w:val="002D6F7A"/>
    <w:rsid w:val="0037135D"/>
    <w:rsid w:val="003742CE"/>
    <w:rsid w:val="003813E4"/>
    <w:rsid w:val="00383D29"/>
    <w:rsid w:val="003A753B"/>
    <w:rsid w:val="003C4911"/>
    <w:rsid w:val="003F5372"/>
    <w:rsid w:val="0040088C"/>
    <w:rsid w:val="004014E5"/>
    <w:rsid w:val="00476018"/>
    <w:rsid w:val="004C624E"/>
    <w:rsid w:val="004E3DAB"/>
    <w:rsid w:val="00524823"/>
    <w:rsid w:val="005751F0"/>
    <w:rsid w:val="00590B4D"/>
    <w:rsid w:val="005B1755"/>
    <w:rsid w:val="005B1880"/>
    <w:rsid w:val="005D3FBB"/>
    <w:rsid w:val="00620821"/>
    <w:rsid w:val="00645C8F"/>
    <w:rsid w:val="006F7AE2"/>
    <w:rsid w:val="00715357"/>
    <w:rsid w:val="0075653E"/>
    <w:rsid w:val="007A26E5"/>
    <w:rsid w:val="007A3A86"/>
    <w:rsid w:val="007A5A51"/>
    <w:rsid w:val="007B69F7"/>
    <w:rsid w:val="007D63EB"/>
    <w:rsid w:val="007F2FC6"/>
    <w:rsid w:val="008179C3"/>
    <w:rsid w:val="00860A76"/>
    <w:rsid w:val="008913CA"/>
    <w:rsid w:val="008F47E6"/>
    <w:rsid w:val="00912E63"/>
    <w:rsid w:val="00972F58"/>
    <w:rsid w:val="00991760"/>
    <w:rsid w:val="009946A6"/>
    <w:rsid w:val="00997091"/>
    <w:rsid w:val="009A48C1"/>
    <w:rsid w:val="009F1D23"/>
    <w:rsid w:val="00A1420C"/>
    <w:rsid w:val="00A249F9"/>
    <w:rsid w:val="00A6007D"/>
    <w:rsid w:val="00AA0828"/>
    <w:rsid w:val="00AB46A2"/>
    <w:rsid w:val="00AB6786"/>
    <w:rsid w:val="00B05F61"/>
    <w:rsid w:val="00B665AF"/>
    <w:rsid w:val="00B85DBB"/>
    <w:rsid w:val="00B91E72"/>
    <w:rsid w:val="00BD0352"/>
    <w:rsid w:val="00C31219"/>
    <w:rsid w:val="00C316D3"/>
    <w:rsid w:val="00C346F0"/>
    <w:rsid w:val="00C87B35"/>
    <w:rsid w:val="00D051AE"/>
    <w:rsid w:val="00D266F8"/>
    <w:rsid w:val="00D5474F"/>
    <w:rsid w:val="00D86E5B"/>
    <w:rsid w:val="00DB3802"/>
    <w:rsid w:val="00E00E5A"/>
    <w:rsid w:val="00E67DF8"/>
    <w:rsid w:val="00E91297"/>
    <w:rsid w:val="00EF1F01"/>
    <w:rsid w:val="00F60007"/>
    <w:rsid w:val="00F714D7"/>
    <w:rsid w:val="00FB7825"/>
    <w:rsid w:val="00FF5C9D"/>
    <w:rsid w:val="0E0B1954"/>
    <w:rsid w:val="117656B8"/>
    <w:rsid w:val="21965662"/>
    <w:rsid w:val="293F6B2A"/>
    <w:rsid w:val="304F7AC0"/>
    <w:rsid w:val="34730CB6"/>
    <w:rsid w:val="36CA07CA"/>
    <w:rsid w:val="47F976DC"/>
    <w:rsid w:val="494746F6"/>
    <w:rsid w:val="54131C58"/>
    <w:rsid w:val="62313EB4"/>
    <w:rsid w:val="649D04BD"/>
    <w:rsid w:val="656D7D11"/>
    <w:rsid w:val="6B4B3406"/>
    <w:rsid w:val="6FB42574"/>
    <w:rsid w:val="7147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06F672"/>
  <w15:docId w15:val="{CDFB8DC4-1758-46AF-B985-837A7A30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="100" w:beforeAutospacing="1" w:after="100" w:afterAutospacing="1"/>
      <w:jc w:val="left"/>
      <w:outlineLvl w:val="0"/>
    </w:pPr>
    <w:rPr>
      <w:rFonts w:ascii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5248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524823"/>
    <w:rPr>
      <w:kern w:val="2"/>
      <w:sz w:val="18"/>
      <w:szCs w:val="18"/>
    </w:rPr>
  </w:style>
  <w:style w:type="paragraph" w:styleId="a7">
    <w:name w:val="footer"/>
    <w:basedOn w:val="a"/>
    <w:link w:val="a8"/>
    <w:rsid w:val="005248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524823"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1A07D7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371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ee5ebe0b76701dccab34952954066fc1\&#30740;&#31350;&#29983;&#22797;&#35797;&#31616;&#21382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研究生复试简历.doc.docx</Template>
  <TotalTime>341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A.WithU</dc:creator>
  <cp:lastModifiedBy>juan wang</cp:lastModifiedBy>
  <cp:revision>22</cp:revision>
  <cp:lastPrinted>2025-03-24T08:05:00Z</cp:lastPrinted>
  <dcterms:created xsi:type="dcterms:W3CDTF">2025-03-21T11:01:00Z</dcterms:created>
  <dcterms:modified xsi:type="dcterms:W3CDTF">2026-06-10T09:23:00Z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KSOTemplateKey">
    <vt:lpwstr>1.0_PJNgwtRrD3p0ZbpzkonGWJ1n9vE+Ex6WscNEYv0oz/6bCRH6EuQ+/ylLAtODwyd3v3iMEuCI1xd4Td9iZnemjQ==</vt:lpwstr>
  </property>
  <property fmtid="{D5CDD505-2E9C-101B-9397-08002B2CF9AE}" pid="4" name="ICV">
    <vt:lpwstr>6FD8F7EE8AC74DDDBEEAC4ADD41A950F</vt:lpwstr>
  </property>
</Properties>
</file>